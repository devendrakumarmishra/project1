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46"/>
        <w:gridCol w:w="11"/>
        <w:gridCol w:w="2392"/>
        <w:gridCol w:w="2464"/>
        <w:gridCol w:w="2347"/>
      </w:tblGrid>
      <w:tr w:rsidR="008D4940" w:rsidRPr="008D4940" w:rsidTr="00105AFF">
        <w:tc>
          <w:tcPr>
            <w:tcW w:w="9360" w:type="dxa"/>
            <w:gridSpan w:val="5"/>
            <w:shd w:val="clear" w:color="auto" w:fill="FF9900"/>
          </w:tcPr>
          <w:p w:rsidR="008D4940" w:rsidRPr="008D4940" w:rsidRDefault="008D4940" w:rsidP="005B2FB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8D4940">
              <w:rPr>
                <w:rFonts w:ascii="Trebuchet MS" w:hAnsi="Trebuchet MS" w:cs="Arial"/>
                <w:b/>
                <w:sz w:val="22"/>
                <w:szCs w:val="22"/>
              </w:rPr>
              <w:t xml:space="preserve">Makeover Schedule Prepared Specially for </w:t>
            </w:r>
            <w:proofErr w:type="spellStart"/>
            <w:r w:rsidRPr="008D4940">
              <w:rPr>
                <w:rFonts w:ascii="Trebuchet MS" w:hAnsi="Trebuchet MS" w:cs="Arial"/>
                <w:b/>
                <w:sz w:val="22"/>
                <w:szCs w:val="22"/>
                <w:highlight w:val="green"/>
              </w:rPr>
              <w:t>xxxxxxxxxx</w:t>
            </w:r>
            <w:proofErr w:type="spellEnd"/>
          </w:p>
        </w:tc>
      </w:tr>
      <w:tr w:rsidR="008D4940" w:rsidRPr="008D4940" w:rsidTr="00105AFF">
        <w:tc>
          <w:tcPr>
            <w:tcW w:w="4549" w:type="dxa"/>
            <w:gridSpan w:val="3"/>
            <w:vAlign w:val="center"/>
          </w:tcPr>
          <w:p w:rsidR="008D4940" w:rsidRPr="008D4940" w:rsidRDefault="008D4940" w:rsidP="005B2FBE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b/>
                <w:sz w:val="20"/>
                <w:szCs w:val="20"/>
              </w:rPr>
              <w:t xml:space="preserve">Arrival Date: </w:t>
            </w:r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>day date month year</w:t>
            </w:r>
          </w:p>
        </w:tc>
        <w:tc>
          <w:tcPr>
            <w:tcW w:w="4811" w:type="dxa"/>
            <w:gridSpan w:val="2"/>
            <w:vAlign w:val="center"/>
          </w:tcPr>
          <w:p w:rsidR="008D4940" w:rsidRPr="008D4940" w:rsidRDefault="008D4940" w:rsidP="005B2FBE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b/>
                <w:sz w:val="20"/>
                <w:szCs w:val="20"/>
              </w:rPr>
              <w:t xml:space="preserve">Destination: </w:t>
            </w:r>
            <w:r w:rsidRPr="008D4940">
              <w:rPr>
                <w:rFonts w:ascii="Trebuchet MS" w:hAnsi="Trebuchet MS" w:cs="Arial"/>
                <w:sz w:val="20"/>
                <w:szCs w:val="20"/>
              </w:rPr>
              <w:t>Phuket</w:t>
            </w:r>
          </w:p>
        </w:tc>
      </w:tr>
      <w:tr w:rsidR="008D4940" w:rsidRPr="008D4940" w:rsidTr="00105AFF">
        <w:trPr>
          <w:trHeight w:val="145"/>
        </w:trPr>
        <w:tc>
          <w:tcPr>
            <w:tcW w:w="2157" w:type="dxa"/>
            <w:gridSpan w:val="2"/>
            <w:shd w:val="clear" w:color="auto" w:fill="FF9900"/>
          </w:tcPr>
          <w:p w:rsidR="008D4940" w:rsidRPr="008D4940" w:rsidRDefault="008D4940" w:rsidP="005B2FBE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b/>
                <w:sz w:val="20"/>
                <w:szCs w:val="20"/>
              </w:rPr>
              <w:t>Date/Time</w:t>
            </w:r>
          </w:p>
        </w:tc>
        <w:tc>
          <w:tcPr>
            <w:tcW w:w="4856" w:type="dxa"/>
            <w:gridSpan w:val="2"/>
            <w:shd w:val="clear" w:color="auto" w:fill="FF9900"/>
          </w:tcPr>
          <w:p w:rsidR="008D4940" w:rsidRPr="008D4940" w:rsidRDefault="008D4940" w:rsidP="005B2FBE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b/>
                <w:sz w:val="20"/>
                <w:szCs w:val="20"/>
              </w:rPr>
              <w:t>Activity</w:t>
            </w:r>
          </w:p>
        </w:tc>
        <w:tc>
          <w:tcPr>
            <w:tcW w:w="2347" w:type="dxa"/>
            <w:shd w:val="clear" w:color="auto" w:fill="FF9900"/>
          </w:tcPr>
          <w:p w:rsidR="008D4940" w:rsidRPr="008D4940" w:rsidRDefault="008D4940" w:rsidP="005B2FBE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b/>
                <w:sz w:val="20"/>
                <w:szCs w:val="20"/>
              </w:rPr>
              <w:t>Responsible</w:t>
            </w:r>
          </w:p>
        </w:tc>
      </w:tr>
      <w:tr w:rsidR="00105AFF" w:rsidRPr="00CB2E13" w:rsidTr="00105AFF">
        <w:tc>
          <w:tcPr>
            <w:tcW w:w="2157" w:type="dxa"/>
            <w:gridSpan w:val="2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proofErr w:type="spellStart"/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>xxxtime</w:t>
            </w:r>
            <w:proofErr w:type="spellEnd"/>
          </w:p>
        </w:tc>
        <w:tc>
          <w:tcPr>
            <w:tcW w:w="4856" w:type="dxa"/>
            <w:gridSpan w:val="2"/>
            <w:vAlign w:val="center"/>
          </w:tcPr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f we are arranging flights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 w:rsidRPr="00143249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Refer to flight itinerary for departure time at originating airport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FLIGHT </w:t>
            </w:r>
            <w:proofErr w:type="spellStart"/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  <w:t>xxxx</w:t>
            </w:r>
            <w:proofErr w:type="spellEnd"/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FROM </w:t>
            </w:r>
            <w:proofErr w:type="spellStart"/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  <w:t>xxxx</w:t>
            </w:r>
            <w:proofErr w:type="spellEnd"/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TO PHUKET DEPARTS </w:t>
            </w:r>
            <w:proofErr w:type="spellStart"/>
            <w:r w:rsidRPr="00143249"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  <w:t>xxxxtime</w:t>
            </w:r>
            <w:proofErr w:type="spellEnd"/>
          </w:p>
          <w:p w:rsidR="00105AFF" w:rsidRPr="00734276" w:rsidRDefault="00105AFF" w:rsidP="006D6E2D">
            <w:pPr>
              <w:jc w:val="center"/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</w:pPr>
            <w:r w:rsidRPr="00734276"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  <w:t>Recommended check-in at the airport for International flights is three hours prior to departure</w:t>
            </w:r>
          </w:p>
          <w:p w:rsidR="00105AFF" w:rsidRPr="00734276" w:rsidRDefault="00105AFF" w:rsidP="006D6E2D">
            <w:pPr>
              <w:jc w:val="center"/>
              <w:rPr>
                <w:rFonts w:ascii="Trebuchet MS" w:hAnsi="Trebuchet MS" w:cs="Arial"/>
                <w:sz w:val="16"/>
                <w:szCs w:val="16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734276">
              <w:rPr>
                <w:rFonts w:ascii="Trebuchet MS" w:hAnsi="Trebuchet MS" w:cs="Arial"/>
                <w:sz w:val="20"/>
                <w:szCs w:val="20"/>
              </w:rPr>
              <w:t>Please check with the airline for any changes in the departure time of the flight.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  <w:tc>
          <w:tcPr>
            <w:tcW w:w="2347" w:type="dxa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color w:val="0000FF"/>
                <w:sz w:val="20"/>
                <w:szCs w:val="20"/>
              </w:rPr>
            </w:pPr>
            <w:r w:rsidRPr="00734276">
              <w:rPr>
                <w:rFonts w:ascii="Trebuchet MS" w:hAnsi="Trebuchet MS" w:cs="Arial"/>
                <w:color w:val="0000FF"/>
                <w:sz w:val="20"/>
                <w:szCs w:val="20"/>
              </w:rPr>
              <w:t xml:space="preserve">Please refer to the attached E-ticket for full details of your flight </w:t>
            </w:r>
            <w:r>
              <w:rPr>
                <w:rFonts w:ascii="Trebuchet MS" w:hAnsi="Trebuchet MS" w:cs="Arial"/>
                <w:color w:val="0000FF"/>
                <w:sz w:val="20"/>
                <w:szCs w:val="20"/>
              </w:rPr>
              <w:t>arrangements</w:t>
            </w:r>
            <w:r w:rsidRPr="00734276">
              <w:rPr>
                <w:rFonts w:ascii="Trebuchet MS" w:hAnsi="Trebuchet MS" w:cs="Arial"/>
                <w:color w:val="0000FF"/>
                <w:sz w:val="20"/>
                <w:szCs w:val="20"/>
              </w:rPr>
              <w:t>.</w:t>
            </w:r>
          </w:p>
        </w:tc>
      </w:tr>
      <w:tr w:rsidR="00875630" w:rsidRPr="00CB2E13" w:rsidTr="00105AFF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proofErr w:type="spellStart"/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>xxxtime</w:t>
            </w:r>
            <w:proofErr w:type="spellEnd"/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(</w:t>
            </w:r>
            <w:smartTag w:uri="urn:schemas-microsoft-com:office:smarttags" w:element="place">
              <w:smartTag w:uri="urn:schemas-microsoft-com:office:smarttags" w:element="City">
                <w:r w:rsidRPr="00CB2E13">
                  <w:rPr>
                    <w:rFonts w:ascii="Trebuchet MS" w:hAnsi="Trebuchet MS" w:cs="Arial"/>
                    <w:sz w:val="20"/>
                    <w:szCs w:val="20"/>
                  </w:rPr>
                  <w:t>Bangkok</w:t>
                </w:r>
              </w:smartTag>
            </w:smartTag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local time)</w:t>
            </w:r>
          </w:p>
        </w:tc>
        <w:tc>
          <w:tcPr>
            <w:tcW w:w="4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f client doing own airport transfers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ARRIVE PHUKET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FLIGHT </w:t>
            </w: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  <w:t>XX</w:t>
            </w: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ex </w:t>
            </w: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  <w:t>XX</w:t>
            </w:r>
          </w:p>
          <w:p w:rsidR="00875630" w:rsidRPr="007361B1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7361B1">
              <w:rPr>
                <w:rFonts w:ascii="Trebuchet MS" w:hAnsi="Trebuchet MS" w:cs="Arial"/>
                <w:sz w:val="20"/>
                <w:szCs w:val="20"/>
              </w:rPr>
              <w:t xml:space="preserve">Upon arrival at </w:t>
            </w:r>
            <w:smartTag w:uri="urn:schemas-microsoft-com:office:smarttags" w:element="place">
              <w:smartTag w:uri="urn:schemas-microsoft-com:office:smarttags" w:element="PlaceName">
                <w:r w:rsidRPr="007361B1">
                  <w:rPr>
                    <w:rFonts w:ascii="Trebuchet MS" w:hAnsi="Trebuchet MS" w:cs="Arial"/>
                    <w:sz w:val="20"/>
                    <w:szCs w:val="20"/>
                  </w:rPr>
                  <w:t>Phuket</w:t>
                </w:r>
              </w:smartTag>
              <w:r w:rsidRPr="007361B1">
                <w:rPr>
                  <w:rFonts w:ascii="Trebuchet MS" w:hAnsi="Trebuchet MS" w:cs="Arial"/>
                  <w:sz w:val="20"/>
                  <w:szCs w:val="20"/>
                </w:rPr>
                <w:t xml:space="preserve"> </w:t>
              </w:r>
              <w:smartTag w:uri="urn:schemas-microsoft-com:office:smarttags" w:element="PlaceName">
                <w:r w:rsidRPr="007361B1">
                  <w:rPr>
                    <w:rFonts w:ascii="Trebuchet MS" w:hAnsi="Trebuchet MS" w:cs="Arial"/>
                    <w:sz w:val="20"/>
                    <w:szCs w:val="20"/>
                  </w:rPr>
                  <w:t>International</w:t>
                </w:r>
              </w:smartTag>
              <w:r w:rsidRPr="007361B1">
                <w:rPr>
                  <w:rFonts w:ascii="Trebuchet MS" w:hAnsi="Trebuchet MS" w:cs="Arial"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 w:rsidRPr="007361B1">
                  <w:rPr>
                    <w:rFonts w:ascii="Trebuchet MS" w:hAnsi="Trebuchet MS" w:cs="Arial"/>
                    <w:sz w:val="20"/>
                    <w:szCs w:val="20"/>
                  </w:rPr>
                  <w:t>Airport</w:t>
                </w:r>
              </w:smartTag>
            </w:smartTag>
            <w:r w:rsidRPr="007361B1">
              <w:rPr>
                <w:rFonts w:ascii="Trebuchet MS" w:hAnsi="Trebuchet MS" w:cs="Arial"/>
                <w:sz w:val="20"/>
                <w:szCs w:val="20"/>
              </w:rPr>
              <w:t xml:space="preserve"> please complete arrival formalities, collect your luggage.</w:t>
            </w:r>
          </w:p>
          <w:p w:rsidR="00875630" w:rsidRPr="007361B1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7361B1">
              <w:rPr>
                <w:rFonts w:ascii="Trebuchet MS" w:hAnsi="Trebuchet MS" w:cs="Arial"/>
                <w:sz w:val="20"/>
                <w:szCs w:val="20"/>
              </w:rPr>
              <w:t>You have arranged transfer to your hotel.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217F96">
              <w:rPr>
                <w:rFonts w:ascii="Trebuchet MS" w:hAnsi="Trebuchet MS" w:cs="Arial"/>
                <w:sz w:val="20"/>
                <w:szCs w:val="20"/>
                <w:highlight w:val="yellow"/>
              </w:rPr>
              <w:t>Own arrangements</w:t>
            </w:r>
          </w:p>
        </w:tc>
      </w:tr>
      <w:tr w:rsidR="00105AFF" w:rsidRPr="00CB2E13" w:rsidTr="006D6E2D">
        <w:tc>
          <w:tcPr>
            <w:tcW w:w="2146" w:type="dxa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proofErr w:type="spellStart"/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>xxxtime</w:t>
            </w:r>
            <w:proofErr w:type="spellEnd"/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(</w:t>
            </w:r>
            <w:smartTag w:uri="urn:schemas-microsoft-com:office:smarttags" w:element="place">
              <w:smartTag w:uri="urn:schemas-microsoft-com:office:smarttags" w:element="City">
                <w:r w:rsidRPr="00CB2E13">
                  <w:rPr>
                    <w:rFonts w:ascii="Trebuchet MS" w:hAnsi="Trebuchet MS" w:cs="Arial"/>
                    <w:sz w:val="20"/>
                    <w:szCs w:val="20"/>
                  </w:rPr>
                  <w:t>Bangkok</w:t>
                </w:r>
              </w:smartTag>
            </w:smartTag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local time)</w:t>
            </w:r>
          </w:p>
        </w:tc>
        <w:tc>
          <w:tcPr>
            <w:tcW w:w="4867" w:type="dxa"/>
            <w:gridSpan w:val="3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f we are providing airport transfers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ARRIVE PHUKET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FLIGHT </w:t>
            </w: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  <w:t>XX</w:t>
            </w: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ex </w:t>
            </w: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  <w:t>XX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8D4940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 xml:space="preserve">Upon arrival at </w:t>
            </w:r>
            <w:smartTag w:uri="urn:schemas-microsoft-com:office:smarttags" w:element="place">
              <w:smartTag w:uri="urn:schemas-microsoft-com:office:smarttags" w:element="PlaceName">
                <w:r w:rsidRPr="008D4940">
                  <w:rPr>
                    <w:rFonts w:ascii="Trebuchet MS" w:hAnsi="Trebuchet MS" w:cs="Arial"/>
                    <w:sz w:val="20"/>
                    <w:szCs w:val="20"/>
                  </w:rPr>
                  <w:t>Phuket</w:t>
                </w:r>
              </w:smartTag>
              <w:r w:rsidRPr="008D4940">
                <w:rPr>
                  <w:rFonts w:ascii="Trebuchet MS" w:hAnsi="Trebuchet MS" w:cs="Arial"/>
                  <w:sz w:val="20"/>
                  <w:szCs w:val="20"/>
                </w:rPr>
                <w:t xml:space="preserve"> </w:t>
              </w:r>
              <w:smartTag w:uri="urn:schemas-microsoft-com:office:smarttags" w:element="PlaceName">
                <w:r w:rsidRPr="008D4940">
                  <w:rPr>
                    <w:rFonts w:ascii="Trebuchet MS" w:hAnsi="Trebuchet MS" w:cs="Arial"/>
                    <w:sz w:val="20"/>
                    <w:szCs w:val="20"/>
                  </w:rPr>
                  <w:t>International</w:t>
                </w:r>
              </w:smartTag>
              <w:r w:rsidRPr="008D4940">
                <w:rPr>
                  <w:rFonts w:ascii="Trebuchet MS" w:hAnsi="Trebuchet MS" w:cs="Arial"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 w:rsidRPr="008D4940">
                  <w:rPr>
                    <w:rFonts w:ascii="Trebuchet MS" w:hAnsi="Trebuchet MS" w:cs="Arial"/>
                    <w:sz w:val="20"/>
                    <w:szCs w:val="20"/>
                  </w:rPr>
                  <w:t>Airport</w:t>
                </w:r>
              </w:smartTag>
            </w:smartTag>
            <w:r w:rsidRPr="008D4940">
              <w:rPr>
                <w:rFonts w:ascii="Trebuchet MS" w:hAnsi="Trebuchet MS" w:cs="Arial"/>
                <w:sz w:val="20"/>
                <w:szCs w:val="20"/>
              </w:rPr>
              <w:t xml:space="preserve"> please complete arrival formalities, collect your luggage and proceed to the </w:t>
            </w:r>
            <w:r w:rsidRPr="00657391">
              <w:rPr>
                <w:rFonts w:ascii="Trebuchet MS" w:hAnsi="Trebuchet MS" w:cs="Arial"/>
                <w:b/>
                <w:sz w:val="20"/>
                <w:szCs w:val="20"/>
                <w:u w:val="single"/>
              </w:rPr>
              <w:t>Phuket International Airport Information Counter</w:t>
            </w:r>
            <w:r w:rsidRPr="008D4940">
              <w:rPr>
                <w:rFonts w:ascii="Trebuchet MS" w:hAnsi="Trebuchet MS" w:cs="Arial"/>
                <w:b/>
                <w:sz w:val="20"/>
                <w:szCs w:val="20"/>
                <w:u w:val="single"/>
              </w:rPr>
              <w:t xml:space="preserve"> </w:t>
            </w:r>
          </w:p>
          <w:p w:rsidR="00105AFF" w:rsidRPr="008D4940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8D4940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You will be greeted by a hospital representative who will have a sign bearing your name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 xml:space="preserve"> for your transfer to your Hotel</w:t>
            </w:r>
          </w:p>
        </w:tc>
        <w:tc>
          <w:tcPr>
            <w:tcW w:w="2347" w:type="dxa"/>
            <w:vAlign w:val="center"/>
          </w:tcPr>
          <w:p w:rsidR="00105AFF" w:rsidRPr="008D4940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Phuket International Aesthetic Centre</w:t>
            </w:r>
          </w:p>
          <w:p w:rsidR="00105AFF" w:rsidRPr="008D4940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Ph: +66 (0) 7624 9400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>25</w:t>
            </w:r>
          </w:p>
        </w:tc>
      </w:tr>
      <w:tr w:rsidR="00875630" w:rsidRPr="00CB2E13" w:rsidTr="00105AFF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F96" w:rsidRPr="00CB2E13" w:rsidRDefault="00217F96" w:rsidP="00217F96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</w:p>
          <w:p w:rsidR="00217F96" w:rsidRDefault="00217F96" w:rsidP="00217F96">
            <w:pPr>
              <w:jc w:val="center"/>
              <w:rPr>
                <w:rFonts w:ascii="Trebuchet MS" w:hAnsi="Trebuchet MS" w:cs="Arial"/>
                <w:sz w:val="20"/>
                <w:szCs w:val="20"/>
                <w:highlight w:val="green"/>
              </w:rPr>
            </w:pPr>
          </w:p>
          <w:p w:rsidR="00217F96" w:rsidRDefault="00217F96" w:rsidP="00217F96">
            <w:pPr>
              <w:jc w:val="center"/>
              <w:rPr>
                <w:rFonts w:ascii="Trebuchet MS" w:hAnsi="Trebuchet MS" w:cs="Arial"/>
                <w:sz w:val="20"/>
                <w:szCs w:val="20"/>
                <w:highlight w:val="green"/>
              </w:rPr>
            </w:pP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If we are doing airport transfer, </w:t>
            </w:r>
          </w:p>
          <w:p w:rsidR="00217F96" w:rsidRDefault="00217F96" w:rsidP="00217F96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include time of arrival based on </w:t>
            </w:r>
            <w:r w:rsidR="00105AFF">
              <w:rPr>
                <w:rFonts w:ascii="Trebuchet MS" w:hAnsi="Trebuchet MS" w:cs="Arial"/>
                <w:sz w:val="20"/>
                <w:szCs w:val="20"/>
                <w:highlight w:val="green"/>
              </w:rPr>
              <w:t>4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0mins</w:t>
            </w:r>
            <w:r w:rsidRPr="00446239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after airport pick up</w:t>
            </w:r>
          </w:p>
          <w:p w:rsidR="00217F96" w:rsidRDefault="00217F96" w:rsidP="00217F96">
            <w:pPr>
              <w:rPr>
                <w:rFonts w:ascii="Trebuchet MS" w:hAnsi="Trebuchet MS" w:cs="Arial"/>
                <w:sz w:val="20"/>
                <w:szCs w:val="20"/>
              </w:rPr>
            </w:pPr>
          </w:p>
          <w:p w:rsidR="00217F96" w:rsidRPr="008F4C48" w:rsidRDefault="00217F96" w:rsidP="00217F96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8F4C48">
              <w:rPr>
                <w:rFonts w:ascii="Trebuchet MS" w:hAnsi="Trebuchet MS" w:cs="Arial"/>
                <w:sz w:val="18"/>
                <w:szCs w:val="18"/>
              </w:rPr>
              <w:t>(</w:t>
            </w:r>
            <w:proofErr w:type="spellStart"/>
            <w:r w:rsidRPr="008F4C48">
              <w:rPr>
                <w:rFonts w:ascii="Trebuchet MS" w:hAnsi="Trebuchet MS" w:cs="Arial"/>
                <w:sz w:val="18"/>
                <w:szCs w:val="18"/>
              </w:rPr>
              <w:t>Approx</w:t>
            </w:r>
            <w:proofErr w:type="spellEnd"/>
            <w:r w:rsidRPr="008F4C48">
              <w:rPr>
                <w:rFonts w:ascii="Trebuchet MS" w:hAnsi="Trebuchet MS" w:cs="Arial"/>
                <w:sz w:val="18"/>
                <w:szCs w:val="18"/>
              </w:rPr>
              <w:t xml:space="preserve"> </w:t>
            </w:r>
            <w:r>
              <w:rPr>
                <w:rFonts w:ascii="Trebuchet MS" w:hAnsi="Trebuchet MS" w:cs="Arial"/>
                <w:sz w:val="18"/>
                <w:szCs w:val="18"/>
              </w:rPr>
              <w:t>a</w:t>
            </w:r>
            <w:r w:rsidRPr="008F4C48">
              <w:rPr>
                <w:rFonts w:ascii="Trebuchet MS" w:hAnsi="Trebuchet MS" w:cs="Arial"/>
                <w:sz w:val="18"/>
                <w:szCs w:val="18"/>
              </w:rPr>
              <w:t xml:space="preserve">rrival </w:t>
            </w:r>
            <w:r>
              <w:rPr>
                <w:rFonts w:ascii="Trebuchet MS" w:hAnsi="Trebuchet MS" w:cs="Arial"/>
                <w:sz w:val="18"/>
                <w:szCs w:val="18"/>
              </w:rPr>
              <w:t>t</w:t>
            </w:r>
            <w:r w:rsidRPr="008F4C48">
              <w:rPr>
                <w:rFonts w:ascii="Trebuchet MS" w:hAnsi="Trebuchet MS" w:cs="Arial"/>
                <w:sz w:val="18"/>
                <w:szCs w:val="18"/>
              </w:rPr>
              <w:t>ime)</w:t>
            </w:r>
          </w:p>
          <w:p w:rsidR="00875630" w:rsidRPr="00CB2E13" w:rsidRDefault="00217F96" w:rsidP="00105AFF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ED57AD">
              <w:rPr>
                <w:rFonts w:ascii="Trebuchet MS" w:hAnsi="Trebuchet MS" w:cs="Arial"/>
                <w:sz w:val="20"/>
                <w:szCs w:val="20"/>
                <w:highlight w:val="green"/>
              </w:rPr>
              <w:t>If client doing own airport transfer do not put a time</w:t>
            </w:r>
          </w:p>
        </w:tc>
        <w:tc>
          <w:tcPr>
            <w:tcW w:w="4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f we are providing accommodation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HOTEL CHECK-IN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proofErr w:type="spellStart"/>
            <w:r w:rsidRPr="00CB2E13">
              <w:rPr>
                <w:rFonts w:ascii="Trebuchet MS" w:hAnsi="Trebuchet MS" w:cs="Arial"/>
                <w:sz w:val="20"/>
                <w:szCs w:val="20"/>
              </w:rPr>
              <w:t>Deevana</w:t>
            </w:r>
            <w:proofErr w:type="spellEnd"/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Resort and Spa 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CB2E13">
                  <w:rPr>
                    <w:rFonts w:ascii="Trebuchet MS" w:hAnsi="Trebuchet MS" w:cs="Arial"/>
                    <w:sz w:val="20"/>
                    <w:szCs w:val="20"/>
                  </w:rPr>
                  <w:t>Patong</w:t>
                </w:r>
              </w:smartTag>
              <w:proofErr w:type="spellEnd"/>
              <w:r w:rsidRPr="00CB2E13">
                <w:rPr>
                  <w:rFonts w:ascii="Trebuchet MS" w:hAnsi="Trebuchet MS" w:cs="Arial"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 w:rsidRPr="00CB2E13">
                  <w:rPr>
                    <w:rFonts w:ascii="Trebuchet MS" w:hAnsi="Trebuchet MS" w:cs="Arial"/>
                    <w:sz w:val="20"/>
                    <w:szCs w:val="20"/>
                  </w:rPr>
                  <w:t>Beach</w:t>
                </w:r>
              </w:smartTag>
            </w:smartTag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Phuket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43/2 Raj-U-</w:t>
            </w:r>
            <w:proofErr w:type="spellStart"/>
            <w:r w:rsidRPr="00CB2E13">
              <w:rPr>
                <w:rFonts w:ascii="Trebuchet MS" w:hAnsi="Trebuchet MS" w:cs="Arial"/>
                <w:sz w:val="20"/>
                <w:szCs w:val="20"/>
              </w:rPr>
              <w:t>Thid</w:t>
            </w:r>
            <w:proofErr w:type="spellEnd"/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smartTag w:uri="urn:schemas-microsoft-com:office:smarttags" w:element="Street">
              <w:smartTag w:uri="urn:schemas-microsoft-com:office:smarttags" w:element="address">
                <w:r w:rsidRPr="00CB2E13">
                  <w:rPr>
                    <w:rFonts w:ascii="Trebuchet MS" w:hAnsi="Trebuchet MS" w:cs="Arial"/>
                    <w:sz w:val="20"/>
                    <w:szCs w:val="20"/>
                  </w:rPr>
                  <w:t>200 Pee Road</w:t>
                </w:r>
              </w:smartTag>
            </w:smartTag>
            <w:r w:rsidRPr="00CB2E13">
              <w:rPr>
                <w:rFonts w:ascii="Trebuchet MS" w:hAnsi="Trebuchet MS" w:cs="Arial"/>
                <w:sz w:val="20"/>
                <w:szCs w:val="20"/>
              </w:rPr>
              <w:t>,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CB2E13">
                  <w:rPr>
                    <w:rFonts w:ascii="Trebuchet MS" w:hAnsi="Trebuchet MS" w:cs="Arial"/>
                    <w:sz w:val="20"/>
                    <w:szCs w:val="20"/>
                  </w:rPr>
                  <w:t>Patong</w:t>
                </w:r>
              </w:smartTag>
              <w:proofErr w:type="spellEnd"/>
              <w:r w:rsidRPr="00CB2E13">
                <w:rPr>
                  <w:rFonts w:ascii="Trebuchet MS" w:hAnsi="Trebuchet MS" w:cs="Arial"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 w:rsidRPr="00CB2E13">
                  <w:rPr>
                    <w:rFonts w:ascii="Trebuchet MS" w:hAnsi="Trebuchet MS" w:cs="Arial"/>
                    <w:sz w:val="20"/>
                    <w:szCs w:val="20"/>
                  </w:rPr>
                  <w:t>Beach</w:t>
                </w:r>
              </w:smartTag>
            </w:smartTag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smartTag w:uri="urn:schemas-microsoft-com:office:smarttags" w:element="place">
              <w:smartTag w:uri="urn:schemas-microsoft-com:office:smarttags" w:element="City">
                <w:r w:rsidRPr="00CB2E13">
                  <w:rPr>
                    <w:rFonts w:ascii="Trebuchet MS" w:hAnsi="Trebuchet MS" w:cs="Arial"/>
                    <w:sz w:val="20"/>
                    <w:szCs w:val="20"/>
                  </w:rPr>
                  <w:t>Phuket</w:t>
                </w:r>
              </w:smartTag>
              <w:r w:rsidRPr="00CB2E13">
                <w:rPr>
                  <w:rFonts w:ascii="Trebuchet MS" w:hAnsi="Trebuchet MS" w:cs="Arial"/>
                  <w:sz w:val="20"/>
                  <w:szCs w:val="20"/>
                </w:rPr>
                <w:t xml:space="preserve"> </w:t>
              </w:r>
              <w:smartTag w:uri="urn:schemas-microsoft-com:office:smarttags" w:element="PostalCode">
                <w:r w:rsidRPr="00CB2E13">
                  <w:rPr>
                    <w:rFonts w:ascii="Trebuchet MS" w:hAnsi="Trebuchet MS" w:cs="Arial"/>
                    <w:sz w:val="20"/>
                    <w:szCs w:val="20"/>
                  </w:rPr>
                  <w:t>83150</w:t>
                </w:r>
              </w:smartTag>
              <w:r w:rsidRPr="00CB2E13">
                <w:rPr>
                  <w:rFonts w:ascii="Trebuchet MS" w:hAnsi="Trebuchet MS" w:cs="Arial"/>
                  <w:sz w:val="20"/>
                  <w:szCs w:val="20"/>
                </w:rPr>
                <w:t xml:space="preserve">, </w:t>
              </w:r>
              <w:smartTag w:uri="urn:schemas-microsoft-com:office:smarttags" w:element="country-region">
                <w:r w:rsidRPr="00CB2E13">
                  <w:rPr>
                    <w:rFonts w:ascii="Trebuchet MS" w:hAnsi="Trebuchet MS" w:cs="Arial"/>
                    <w:sz w:val="20"/>
                    <w:szCs w:val="20"/>
                  </w:rPr>
                  <w:t>Thailand</w:t>
                </w:r>
              </w:smartTag>
            </w:smartTag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Tel: +66 76 341414 or 341415 or 341705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Your accommodation is confirmed for </w:t>
            </w:r>
            <w:proofErr w:type="spellStart"/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>xxxx</w:t>
            </w:r>
            <w:proofErr w:type="spellEnd"/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nights in a</w:t>
            </w:r>
          </w:p>
          <w:p w:rsidR="00875630" w:rsidRPr="00CB2E13" w:rsidRDefault="00105AFF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132103">
              <w:rPr>
                <w:rFonts w:ascii="Trebuchet MS" w:hAnsi="Trebuchet MS" w:cs="Arial"/>
                <w:sz w:val="20"/>
                <w:szCs w:val="20"/>
                <w:highlight w:val="green"/>
              </w:rPr>
              <w:t>Superior Garden Wing Room/Spa Wing Room/Deluxe Spa Wing Room with Jacuzzi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/</w:t>
            </w:r>
            <w:r w:rsidRPr="0013210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with </w:t>
            </w:r>
            <w:proofErr w:type="spellStart"/>
            <w:r w:rsidRPr="00132103">
              <w:rPr>
                <w:rFonts w:ascii="Trebuchet MS" w:hAnsi="Trebuchet MS" w:cs="Arial"/>
                <w:sz w:val="20"/>
                <w:szCs w:val="20"/>
                <w:highlight w:val="green"/>
              </w:rPr>
              <w:t>xxxxa</w:t>
            </w:r>
            <w:proofErr w:type="spellEnd"/>
            <w:r w:rsidRPr="0013210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double </w:t>
            </w:r>
            <w:proofErr w:type="spellStart"/>
            <w:r w:rsidRPr="00132103">
              <w:rPr>
                <w:rFonts w:ascii="Trebuchet MS" w:hAnsi="Trebuchet MS" w:cs="Arial"/>
                <w:sz w:val="20"/>
                <w:szCs w:val="20"/>
                <w:highlight w:val="green"/>
              </w:rPr>
              <w:t>bedxxx</w:t>
            </w:r>
            <w:proofErr w:type="spellEnd"/>
            <w:r w:rsidRPr="0013210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xxx twin </w:t>
            </w:r>
            <w:proofErr w:type="spellStart"/>
            <w:r w:rsidRPr="00132103">
              <w:rPr>
                <w:rFonts w:ascii="Trebuchet MS" w:hAnsi="Trebuchet MS" w:cs="Arial"/>
                <w:sz w:val="20"/>
                <w:szCs w:val="20"/>
                <w:highlight w:val="green"/>
              </w:rPr>
              <w:t>bedsxxx</w:t>
            </w:r>
            <w:proofErr w:type="spellEnd"/>
            <w:r w:rsidRPr="0013210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875630" w:rsidRPr="00CB2E13">
              <w:rPr>
                <w:rFonts w:ascii="Trebuchet MS" w:hAnsi="Trebuchet MS" w:cs="Arial"/>
                <w:sz w:val="20"/>
                <w:szCs w:val="20"/>
              </w:rPr>
              <w:t xml:space="preserve">including daily buffet breakfast 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>Check in: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>date, month year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>Check out: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>date, month year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Your room is prepaid, however the hotel will take an impression of your credit card for incidentals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630" w:rsidRPr="00CB2E13" w:rsidRDefault="00875630" w:rsidP="002F580D">
            <w:pPr>
              <w:shd w:val="clear" w:color="auto" w:fill="FFFFFF"/>
              <w:rPr>
                <w:rFonts w:ascii="Trebuchet MS" w:hAnsi="Trebuchet MS" w:cs="Arial"/>
                <w:color w:val="222222"/>
                <w:sz w:val="16"/>
                <w:szCs w:val="16"/>
              </w:rPr>
            </w:pPr>
            <w:r w:rsidRPr="00CB2E13">
              <w:rPr>
                <w:rFonts w:ascii="Trebuchet MS" w:hAnsi="Trebuchet MS" w:cs="Arial"/>
                <w:color w:val="222222"/>
                <w:sz w:val="16"/>
                <w:szCs w:val="16"/>
              </w:rPr>
              <w:lastRenderedPageBreak/>
              <w:br/>
            </w:r>
            <w:r w:rsidRPr="00CB2E13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</w:r>
            <w:r w:rsidRPr="00CB2E13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</w:r>
          </w:p>
          <w:p w:rsidR="00875630" w:rsidRPr="00CB2E13" w:rsidRDefault="00875630" w:rsidP="002F580D">
            <w:pPr>
              <w:rPr>
                <w:rFonts w:ascii="Trebuchet MS" w:hAnsi="Trebuchet MS" w:cs="Arial"/>
                <w:color w:val="0000FF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</w:r>
          </w:p>
        </w:tc>
      </w:tr>
      <w:tr w:rsidR="00875630" w:rsidRPr="00CB2E13" w:rsidTr="00105AFF">
        <w:tc>
          <w:tcPr>
            <w:tcW w:w="93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630" w:rsidRPr="00217F96" w:rsidRDefault="00217F96" w:rsidP="002F580D">
            <w:pPr>
              <w:jc w:val="center"/>
              <w:rPr>
                <w:rFonts w:ascii="Trebuchet MS" w:hAnsi="Trebuchet MS" w:cs="Arial"/>
                <w:color w:val="FF0000"/>
                <w:sz w:val="20"/>
                <w:szCs w:val="20"/>
              </w:rPr>
            </w:pPr>
            <w:r w:rsidRPr="00217F96">
              <w:rPr>
                <w:rFonts w:ascii="Trebuchet MS" w:hAnsi="Trebuchet MS" w:cs="Arial"/>
                <w:b/>
                <w:color w:val="FF0000"/>
                <w:sz w:val="16"/>
                <w:szCs w:val="16"/>
              </w:rPr>
              <w:t>PLEASE LEAVE FOR US TO CHECK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Stunning Makeover clients staying at the resort for a minimum of 10 consecutive nights between </w:t>
            </w: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b/>
                <w:color w:val="FF00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1 April - 31 Oct Select one item FREE from each the following categories </w:t>
            </w:r>
            <w:r w:rsidRPr="00CB2E13">
              <w:rPr>
                <w:rFonts w:ascii="Trebuchet MS" w:hAnsi="Trebuchet MS" w:cs="Arial"/>
                <w:color w:val="0000FF"/>
                <w:sz w:val="20"/>
                <w:szCs w:val="20"/>
              </w:rPr>
              <w:t>ABSOLUTELY FREE!</w:t>
            </w:r>
          </w:p>
        </w:tc>
      </w:tr>
    </w:tbl>
    <w:p w:rsidR="00CF4761" w:rsidRPr="00CF4761" w:rsidRDefault="00CF4761" w:rsidP="00CF4761">
      <w:pPr>
        <w:rPr>
          <w:vanish/>
        </w:rPr>
      </w:pPr>
    </w:p>
    <w:tbl>
      <w:tblPr>
        <w:tblW w:w="936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5"/>
        <w:gridCol w:w="2385"/>
        <w:gridCol w:w="2385"/>
        <w:gridCol w:w="2205"/>
      </w:tblGrid>
      <w:tr w:rsidR="00875630" w:rsidTr="00CF4761">
        <w:tc>
          <w:tcPr>
            <w:tcW w:w="2385" w:type="dxa"/>
            <w:shd w:val="clear" w:color="auto" w:fill="auto"/>
          </w:tcPr>
          <w:p w:rsidR="00875630" w:rsidRDefault="00875630" w:rsidP="002F580D">
            <w:r w:rsidRPr="00CF4761">
              <w:rPr>
                <w:rFonts w:ascii="Trebuchet MS" w:hAnsi="Trebuchet MS" w:cs="Arial"/>
                <w:b/>
                <w:bCs/>
                <w:color w:val="222222"/>
                <w:sz w:val="16"/>
                <w:szCs w:val="16"/>
              </w:rPr>
              <w:t>SELECTION 1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  <w:t>Choice of one Free Selection from;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  <w:t>A) 1 hr Thai Massage or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  <w:t>B) One Afternoon Tea with snacks or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  <w:t>C) One Standard Set Menu</w:t>
            </w:r>
          </w:p>
        </w:tc>
        <w:tc>
          <w:tcPr>
            <w:tcW w:w="2385" w:type="dxa"/>
            <w:shd w:val="clear" w:color="auto" w:fill="auto"/>
          </w:tcPr>
          <w:p w:rsidR="00875630" w:rsidRPr="00CF4761" w:rsidRDefault="00875630" w:rsidP="00CF4761">
            <w:pPr>
              <w:shd w:val="clear" w:color="auto" w:fill="FFFFFF"/>
              <w:rPr>
                <w:rFonts w:ascii="Trebuchet MS" w:hAnsi="Trebuchet MS" w:cs="Arial"/>
                <w:color w:val="222222"/>
                <w:sz w:val="16"/>
                <w:szCs w:val="16"/>
              </w:rPr>
            </w:pPr>
            <w:r w:rsidRPr="00CF4761">
              <w:rPr>
                <w:rFonts w:ascii="Trebuchet MS" w:hAnsi="Trebuchet MS" w:cs="Arial"/>
                <w:b/>
                <w:bCs/>
                <w:color w:val="222222"/>
                <w:sz w:val="16"/>
                <w:szCs w:val="16"/>
              </w:rPr>
              <w:t>SELECTION 2</w:t>
            </w:r>
            <w:r w:rsidRPr="00CF4761">
              <w:rPr>
                <w:rFonts w:ascii="Trebuchet MS" w:hAnsi="Trebuchet MS" w:cs="Arial"/>
                <w:b/>
                <w:bCs/>
                <w:color w:val="222222"/>
                <w:sz w:val="16"/>
                <w:szCs w:val="16"/>
              </w:rPr>
              <w:br/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t>Choice of one Free Selection from;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  <w:t>A) One Superior Set Menu or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  <w:t>B) 1hr Foot Massage or</w:t>
            </w:r>
          </w:p>
          <w:p w:rsidR="00875630" w:rsidRPr="00CF4761" w:rsidRDefault="00875630" w:rsidP="00CF4761">
            <w:pPr>
              <w:shd w:val="clear" w:color="auto" w:fill="FFFFFF"/>
              <w:rPr>
                <w:rFonts w:ascii="Trebuchet MS" w:hAnsi="Trebuchet MS" w:cs="Arial"/>
                <w:color w:val="222222"/>
                <w:sz w:val="16"/>
                <w:szCs w:val="16"/>
              </w:rPr>
            </w:pP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t>C) 1hr Oil Massage or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  <w:t>D) 30 Min Facial Massage Treatment or</w:t>
            </w:r>
          </w:p>
          <w:p w:rsidR="00875630" w:rsidRDefault="00875630" w:rsidP="002F580D"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t>E) One Afternoon Tea with snacks</w:t>
            </w:r>
          </w:p>
        </w:tc>
        <w:tc>
          <w:tcPr>
            <w:tcW w:w="2385" w:type="dxa"/>
            <w:shd w:val="clear" w:color="auto" w:fill="auto"/>
          </w:tcPr>
          <w:p w:rsidR="00875630" w:rsidRPr="00CF4761" w:rsidRDefault="00875630" w:rsidP="00CF4761">
            <w:pPr>
              <w:shd w:val="clear" w:color="auto" w:fill="FFFFFF"/>
              <w:rPr>
                <w:rFonts w:ascii="Trebuchet MS" w:hAnsi="Trebuchet MS" w:cs="Arial"/>
                <w:color w:val="222222"/>
                <w:sz w:val="16"/>
                <w:szCs w:val="16"/>
              </w:rPr>
            </w:pPr>
            <w:r w:rsidRPr="00CF4761">
              <w:rPr>
                <w:rFonts w:ascii="Trebuchet MS" w:hAnsi="Trebuchet MS" w:cs="Arial"/>
                <w:b/>
                <w:bCs/>
                <w:color w:val="222222"/>
                <w:sz w:val="16"/>
                <w:szCs w:val="16"/>
              </w:rPr>
              <w:t>SELECTION 3</w:t>
            </w:r>
            <w:r w:rsidRPr="00CF4761">
              <w:rPr>
                <w:rFonts w:ascii="Trebuchet MS" w:hAnsi="Trebuchet MS" w:cs="Arial"/>
                <w:b/>
                <w:bCs/>
                <w:color w:val="222222"/>
                <w:sz w:val="16"/>
                <w:szCs w:val="16"/>
              </w:rPr>
              <w:br/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t>Choice of one Free Selection from;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  <w:t>A) One Deluxe Set Menu or</w:t>
            </w:r>
          </w:p>
          <w:p w:rsidR="00875630" w:rsidRPr="00CF4761" w:rsidRDefault="00875630" w:rsidP="00CF4761">
            <w:pPr>
              <w:shd w:val="clear" w:color="auto" w:fill="FFFFFF"/>
              <w:rPr>
                <w:rFonts w:ascii="Trebuchet MS" w:hAnsi="Trebuchet MS" w:cs="Arial"/>
                <w:color w:val="222222"/>
                <w:sz w:val="16"/>
                <w:szCs w:val="16"/>
              </w:rPr>
            </w:pP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t>B) 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  <w:lang w:val="en-US"/>
              </w:rPr>
              <w:t>One hour Harmony Spa Treatment or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  <w:t>C) One Thai Cooking Class or</w:t>
            </w:r>
          </w:p>
          <w:p w:rsidR="00875630" w:rsidRDefault="00875630" w:rsidP="002F580D"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t>D) One Afternoon Tea with snacks</w:t>
            </w:r>
          </w:p>
        </w:tc>
        <w:tc>
          <w:tcPr>
            <w:tcW w:w="2205" w:type="dxa"/>
            <w:shd w:val="clear" w:color="auto" w:fill="auto"/>
          </w:tcPr>
          <w:p w:rsidR="00875630" w:rsidRDefault="00875630" w:rsidP="002F580D">
            <w:r w:rsidRPr="00CF4761">
              <w:rPr>
                <w:rFonts w:ascii="Trebuchet MS" w:hAnsi="Trebuchet MS" w:cs="Arial"/>
                <w:b/>
                <w:bCs/>
                <w:color w:val="222222"/>
                <w:sz w:val="16"/>
                <w:szCs w:val="16"/>
              </w:rPr>
              <w:t>SELECTION 4</w:t>
            </w:r>
            <w:r w:rsidRPr="00CF4761">
              <w:rPr>
                <w:rFonts w:ascii="Trebuchet MS" w:hAnsi="Trebuchet MS" w:cs="Arial"/>
                <w:b/>
                <w:bCs/>
                <w:color w:val="222222"/>
                <w:sz w:val="16"/>
                <w:szCs w:val="16"/>
              </w:rPr>
              <w:br/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t>Choice of one Free Selection from;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  <w:t xml:space="preserve">A) Phi </w:t>
            </w:r>
            <w:proofErr w:type="spellStart"/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t>Phi</w:t>
            </w:r>
            <w:proofErr w:type="spellEnd"/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t> Island by Cruise or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  <w:t>B) Simon Cabaret Show or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  <w:t>C) Half Day City Tour or</w:t>
            </w:r>
            <w:r w:rsidRPr="00CF4761">
              <w:rPr>
                <w:rFonts w:ascii="Trebuchet MS" w:hAnsi="Trebuchet MS" w:cs="Arial"/>
                <w:color w:val="222222"/>
                <w:sz w:val="16"/>
                <w:szCs w:val="16"/>
              </w:rPr>
              <w:br/>
              <w:t>D) 130 min "We love fruity" Spa</w:t>
            </w:r>
          </w:p>
        </w:tc>
      </w:tr>
    </w:tbl>
    <w:p w:rsidR="00CF4761" w:rsidRPr="00CF4761" w:rsidRDefault="00CF4761" w:rsidP="00CF4761">
      <w:pPr>
        <w:rPr>
          <w:vanish/>
        </w:rPr>
      </w:pPr>
    </w:p>
    <w:tbl>
      <w:tblPr>
        <w:tblW w:w="936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44"/>
        <w:gridCol w:w="14"/>
        <w:gridCol w:w="4843"/>
        <w:gridCol w:w="12"/>
        <w:gridCol w:w="2347"/>
      </w:tblGrid>
      <w:tr w:rsidR="00217F96" w:rsidRPr="00CB2E13" w:rsidTr="006D6E2D">
        <w:tc>
          <w:tcPr>
            <w:tcW w:w="2144" w:type="dxa"/>
            <w:vAlign w:val="center"/>
          </w:tcPr>
          <w:p w:rsidR="00217F96" w:rsidRPr="00CB2E13" w:rsidRDefault="00217F96" w:rsidP="00933376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</w:p>
          <w:p w:rsidR="00217F96" w:rsidRPr="00CB2E13" w:rsidRDefault="00217F96" w:rsidP="00933376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734276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(no time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needed</w:t>
            </w:r>
            <w:r w:rsidRPr="00734276">
              <w:rPr>
                <w:rFonts w:ascii="Trebuchet MS" w:hAnsi="Trebuchet MS" w:cs="Arial"/>
                <w:sz w:val="20"/>
                <w:szCs w:val="20"/>
                <w:highlight w:val="green"/>
              </w:rPr>
              <w:t>)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  <w:tc>
          <w:tcPr>
            <w:tcW w:w="4857" w:type="dxa"/>
            <w:gridSpan w:val="2"/>
            <w:vAlign w:val="center"/>
          </w:tcPr>
          <w:p w:rsidR="00217F96" w:rsidRPr="00CB2E13" w:rsidRDefault="00217F96" w:rsidP="00933376">
            <w:pPr>
              <w:jc w:val="center"/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f </w:t>
            </w: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client booking own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 accommodation</w:t>
            </w:r>
          </w:p>
          <w:p w:rsidR="00217F96" w:rsidRPr="00CB2E13" w:rsidRDefault="00217F96" w:rsidP="00933376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ACCOMMODATION</w:t>
            </w:r>
          </w:p>
          <w:p w:rsidR="00217F96" w:rsidRPr="00CB2E13" w:rsidRDefault="00217F96" w:rsidP="00933376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You have advised us that your accommodation is booked at </w:t>
            </w:r>
          </w:p>
          <w:p w:rsidR="00217F96" w:rsidRPr="00CB2E13" w:rsidRDefault="00217F96" w:rsidP="00933376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ADD </w:t>
            </w:r>
            <w:r w:rsidRPr="00734276">
              <w:rPr>
                <w:rFonts w:ascii="Trebuchet MS" w:hAnsi="Trebuchet MS" w:cs="Arial"/>
                <w:sz w:val="20"/>
                <w:szCs w:val="20"/>
                <w:highlight w:val="green"/>
              </w:rPr>
              <w:t>HOTEL DETAILS HERE</w:t>
            </w:r>
          </w:p>
        </w:tc>
        <w:tc>
          <w:tcPr>
            <w:tcW w:w="2359" w:type="dxa"/>
            <w:gridSpan w:val="2"/>
            <w:vAlign w:val="center"/>
          </w:tcPr>
          <w:p w:rsidR="00217F96" w:rsidRPr="00CB2E13" w:rsidRDefault="00217F96" w:rsidP="00933376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217F96">
              <w:rPr>
                <w:rFonts w:ascii="Trebuchet MS" w:hAnsi="Trebuchet MS" w:cs="Arial"/>
                <w:sz w:val="20"/>
                <w:szCs w:val="20"/>
                <w:highlight w:val="yellow"/>
              </w:rPr>
              <w:t>Own arrangements</w:t>
            </w:r>
          </w:p>
        </w:tc>
      </w:tr>
      <w:tr w:rsidR="00875630" w:rsidRPr="00CB2E13" w:rsidTr="006D6E2D"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b/>
                <w:color w:val="FF00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0000"/>
                <w:sz w:val="20"/>
                <w:szCs w:val="20"/>
              </w:rPr>
              <w:t xml:space="preserve">Important 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f client having dental treatment </w:t>
            </w: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BEFORE 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surgery</w:t>
            </w: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 appointment. If there is no dental appointment or if the dental appointment is after surgery – delete this</w:t>
            </w:r>
          </w:p>
          <w:p w:rsidR="00875630" w:rsidRPr="00CB2E13" w:rsidRDefault="00875630" w:rsidP="002F580D">
            <w:pPr>
              <w:shd w:val="clear" w:color="auto" w:fill="FFFFFF"/>
              <w:jc w:val="center"/>
              <w:rPr>
                <w:rFonts w:ascii="Trebuchet MS" w:hAnsi="Trebuchet MS" w:cs="Arial"/>
                <w:color w:val="0000FF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color w:val="0000FF"/>
                <w:sz w:val="20"/>
                <w:szCs w:val="20"/>
              </w:rPr>
              <w:t xml:space="preserve">Do </w:t>
            </w:r>
            <w:r w:rsidRPr="00CB2E13">
              <w:rPr>
                <w:rFonts w:ascii="Trebuchet MS" w:hAnsi="Trebuchet MS" w:cs="Arial"/>
                <w:color w:val="0000FF"/>
                <w:sz w:val="20"/>
                <w:szCs w:val="20"/>
                <w:u w:val="single"/>
              </w:rPr>
              <w:t xml:space="preserve">not </w:t>
            </w:r>
            <w:r w:rsidRPr="00CB2E13">
              <w:rPr>
                <w:rFonts w:ascii="Trebuchet MS" w:hAnsi="Trebuchet MS" w:cs="Arial"/>
                <w:color w:val="0000FF"/>
                <w:sz w:val="20"/>
                <w:szCs w:val="20"/>
              </w:rPr>
              <w:t xml:space="preserve">to take any </w:t>
            </w:r>
            <w:r w:rsidRPr="00CB2E13">
              <w:rPr>
                <w:rFonts w:ascii="Trebuchet MS" w:hAnsi="Trebuchet MS" w:cs="Arial"/>
                <w:b/>
                <w:bCs/>
                <w:color w:val="0000FF"/>
                <w:sz w:val="20"/>
                <w:szCs w:val="20"/>
                <w:u w:val="single"/>
              </w:rPr>
              <w:t xml:space="preserve">aspirin, ibuprofen, </w:t>
            </w:r>
            <w:proofErr w:type="spellStart"/>
            <w:r w:rsidRPr="00CB2E13">
              <w:rPr>
                <w:rFonts w:ascii="Trebuchet MS" w:hAnsi="Trebuchet MS" w:cs="Arial"/>
                <w:b/>
                <w:bCs/>
                <w:color w:val="0000FF"/>
                <w:sz w:val="20"/>
                <w:szCs w:val="20"/>
                <w:u w:val="single"/>
              </w:rPr>
              <w:t>neurofen</w:t>
            </w:r>
            <w:proofErr w:type="spellEnd"/>
            <w:r w:rsidRPr="00CB2E13">
              <w:rPr>
                <w:rFonts w:ascii="Trebuchet MS" w:hAnsi="Trebuchet MS" w:cs="Arial"/>
                <w:b/>
                <w:bCs/>
                <w:color w:val="0000FF"/>
                <w:sz w:val="20"/>
                <w:szCs w:val="20"/>
                <w:u w:val="single"/>
              </w:rPr>
              <w:t xml:space="preserve"> or non-steroid anti-inflammatory </w:t>
            </w:r>
            <w:r w:rsidRPr="00CB2E13">
              <w:rPr>
                <w:rFonts w:ascii="Trebuchet MS" w:hAnsi="Trebuchet MS" w:cs="Arial"/>
                <w:color w:val="0000FF"/>
                <w:sz w:val="20"/>
                <w:szCs w:val="20"/>
              </w:rPr>
              <w:t>after your dental procedures.</w:t>
            </w:r>
          </w:p>
          <w:p w:rsidR="00875630" w:rsidRPr="00CB2E13" w:rsidRDefault="00875630" w:rsidP="002F580D">
            <w:pPr>
              <w:shd w:val="clear" w:color="auto" w:fill="FFFFFF"/>
              <w:jc w:val="center"/>
              <w:rPr>
                <w:rFonts w:ascii="Trebuchet MS" w:hAnsi="Trebuchet MS" w:cs="Arial"/>
                <w:color w:val="0000FF"/>
                <w:sz w:val="16"/>
                <w:szCs w:val="16"/>
              </w:rPr>
            </w:pPr>
          </w:p>
          <w:p w:rsidR="00875630" w:rsidRPr="00CB2E13" w:rsidRDefault="00875630" w:rsidP="002F580D">
            <w:pPr>
              <w:shd w:val="clear" w:color="auto" w:fill="FFFFFF"/>
              <w:jc w:val="center"/>
              <w:rPr>
                <w:rFonts w:ascii="Trebuchet MS" w:hAnsi="Trebuchet MS" w:cs="Arial"/>
                <w:color w:val="0000FF"/>
                <w:sz w:val="20"/>
                <w:szCs w:val="20"/>
                <w:shd w:val="clear" w:color="auto" w:fill="FFFFFF"/>
              </w:rPr>
            </w:pPr>
            <w:r w:rsidRPr="00CB2E13">
              <w:rPr>
                <w:rFonts w:ascii="Trebuchet MS" w:hAnsi="Trebuchet MS" w:cs="Arial"/>
                <w:color w:val="0000FF"/>
                <w:sz w:val="20"/>
                <w:szCs w:val="20"/>
              </w:rPr>
              <w:t xml:space="preserve">It is very important to follow this instruction as these drugs can have a blood thinning effect and cause </w:t>
            </w:r>
            <w:r w:rsidRPr="00CB2E13">
              <w:rPr>
                <w:rFonts w:ascii="Trebuchet MS" w:hAnsi="Trebuchet MS" w:cs="Arial"/>
                <w:color w:val="0000FF"/>
                <w:sz w:val="20"/>
                <w:szCs w:val="20"/>
                <w:shd w:val="clear" w:color="auto" w:fill="FFFFFF"/>
              </w:rPr>
              <w:t>post op complications. If you take these medications, it may result in your surgery being postponed or cancelled.</w:t>
            </w:r>
          </w:p>
          <w:p w:rsidR="00875630" w:rsidRPr="00CB2E13" w:rsidRDefault="00875630" w:rsidP="002F580D">
            <w:pPr>
              <w:shd w:val="clear" w:color="auto" w:fill="FFFFFF"/>
              <w:jc w:val="center"/>
              <w:rPr>
                <w:rFonts w:ascii="Trebuchet MS" w:hAnsi="Trebuchet MS" w:cs="Arial"/>
                <w:color w:val="0000FF"/>
                <w:sz w:val="16"/>
                <w:szCs w:val="16"/>
                <w:shd w:val="clear" w:color="auto" w:fill="FFFFFF"/>
              </w:rPr>
            </w:pPr>
          </w:p>
          <w:p w:rsidR="00875630" w:rsidRPr="00CB2E13" w:rsidRDefault="00875630" w:rsidP="002F580D">
            <w:pPr>
              <w:shd w:val="clear" w:color="auto" w:fill="FFFFFF"/>
              <w:jc w:val="center"/>
              <w:rPr>
                <w:rFonts w:ascii="Trebuchet MS" w:hAnsi="Trebuchet MS" w:cs="Arial"/>
                <w:color w:val="0000FF"/>
                <w:sz w:val="20"/>
                <w:szCs w:val="20"/>
                <w:shd w:val="clear" w:color="auto" w:fill="FFFFFF"/>
              </w:rPr>
            </w:pPr>
            <w:r w:rsidRPr="00CB2E13">
              <w:rPr>
                <w:rFonts w:ascii="Trebuchet MS" w:hAnsi="Trebuchet MS" w:cs="Arial"/>
                <w:color w:val="0000FF"/>
                <w:sz w:val="20"/>
                <w:szCs w:val="20"/>
                <w:shd w:val="clear" w:color="auto" w:fill="FFFFFF"/>
              </w:rPr>
              <w:t>Paracetamol with Codeine is the recommended choice of painkiller.</w:t>
            </w:r>
          </w:p>
          <w:p w:rsidR="00875630" w:rsidRPr="00CB2E13" w:rsidRDefault="00875630" w:rsidP="002F580D">
            <w:pPr>
              <w:shd w:val="clear" w:color="auto" w:fill="FFFFFF"/>
              <w:jc w:val="center"/>
              <w:rPr>
                <w:rFonts w:ascii="Trebuchet MS" w:hAnsi="Trebuchet MS" w:cs="Arial"/>
                <w:color w:val="0000FF"/>
                <w:sz w:val="16"/>
                <w:szCs w:val="16"/>
              </w:rPr>
            </w:pPr>
          </w:p>
          <w:p w:rsidR="00875630" w:rsidRPr="00CB2E13" w:rsidRDefault="00875630" w:rsidP="002F580D">
            <w:pPr>
              <w:shd w:val="clear" w:color="auto" w:fill="FFFFFF"/>
              <w:jc w:val="center"/>
              <w:rPr>
                <w:rFonts w:ascii="Trebuchet MS" w:hAnsi="Trebuchet MS" w:cs="Arial"/>
                <w:color w:val="0000FF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color w:val="0000FF"/>
                <w:sz w:val="20"/>
                <w:szCs w:val="20"/>
              </w:rPr>
              <w:t xml:space="preserve">Please advise the dentist of this at </w:t>
            </w:r>
            <w:r w:rsidR="00B22182" w:rsidRPr="00CB2E13">
              <w:rPr>
                <w:rFonts w:ascii="Trebuchet MS" w:hAnsi="Trebuchet MS" w:cs="Arial"/>
                <w:color w:val="0000FF"/>
                <w:sz w:val="20"/>
                <w:szCs w:val="20"/>
              </w:rPr>
              <w:t>your consultation</w:t>
            </w:r>
            <w:r w:rsidRPr="00CB2E13">
              <w:rPr>
                <w:rFonts w:ascii="Trebuchet MS" w:hAnsi="Trebuchet MS" w:cs="Arial"/>
                <w:color w:val="0000FF"/>
                <w:sz w:val="20"/>
                <w:szCs w:val="20"/>
              </w:rPr>
              <w:t xml:space="preserve"> and ensure you know the type of painkiller (if any) you have been prescribed.</w:t>
            </w:r>
          </w:p>
          <w:p w:rsidR="00875630" w:rsidRPr="00CB2E13" w:rsidRDefault="00875630" w:rsidP="002F580D">
            <w:pPr>
              <w:shd w:val="clear" w:color="auto" w:fill="FFFFFF"/>
              <w:jc w:val="center"/>
              <w:rPr>
                <w:rFonts w:ascii="Trebuchet MS" w:hAnsi="Trebuchet MS" w:cs="Arial"/>
                <w:color w:val="0000FF"/>
                <w:sz w:val="16"/>
                <w:szCs w:val="16"/>
              </w:rPr>
            </w:pPr>
          </w:p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b/>
                <w:color w:val="FF00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  <w:t>It is your responsibility to ensure that you do not take any of the painkillers mentioned above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5630" w:rsidRPr="00CB2E13" w:rsidRDefault="00875630" w:rsidP="002F580D">
            <w:pPr>
              <w:jc w:val="center"/>
              <w:rPr>
                <w:rFonts w:ascii="Trebuchet MS" w:hAnsi="Trebuchet MS" w:cs="Arial"/>
                <w:b/>
                <w:color w:val="FF00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0000"/>
                <w:sz w:val="20"/>
                <w:szCs w:val="20"/>
              </w:rPr>
              <w:t>Important</w:t>
            </w:r>
          </w:p>
        </w:tc>
      </w:tr>
      <w:tr w:rsidR="00105AFF" w:rsidRPr="00CB2E13" w:rsidTr="006D6E2D"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green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lightGray"/>
              </w:rPr>
            </w:pPr>
            <w:proofErr w:type="spellStart"/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timexxxx</w:t>
            </w:r>
            <w:proofErr w:type="spellEnd"/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</w:p>
        </w:tc>
        <w:tc>
          <w:tcPr>
            <w:tcW w:w="4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Use this if there is a consultation on a different day to the surgery appointment 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and 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we are providing hospital transfers</w:t>
            </w:r>
          </w:p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  <w:u w:val="single"/>
              </w:rPr>
            </w:pP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TRANSFER TO </w:t>
            </w: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PHUKET</w:t>
            </w:r>
            <w:r w:rsidRPr="007361B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INTERNATIONAL HOSPITAL </w:t>
            </w: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FOR PRE-OPERATIVE CONSULTATION</w:t>
            </w:r>
          </w:p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b/>
                <w:color w:val="FF0000"/>
                <w:sz w:val="20"/>
                <w:szCs w:val="20"/>
                <w:u w:val="single"/>
              </w:rPr>
            </w:pPr>
            <w:r w:rsidRPr="004A4DAE">
              <w:rPr>
                <w:rFonts w:ascii="Trebuchet MS" w:hAnsi="Trebuchet MS" w:cs="Arial"/>
                <w:b/>
                <w:color w:val="FF0000"/>
                <w:sz w:val="20"/>
                <w:szCs w:val="20"/>
                <w:highlight w:val="yellow"/>
                <w:u w:val="single"/>
              </w:rPr>
              <w:t xml:space="preserve">NO FOOD OR WATER at least 6- 8 hours before </w:t>
            </w:r>
            <w:r w:rsidRPr="00E7253B">
              <w:rPr>
                <w:rFonts w:ascii="Trebuchet MS" w:hAnsi="Trebuchet MS" w:cs="Arial"/>
                <w:b/>
                <w:color w:val="FF0000"/>
                <w:sz w:val="20"/>
                <w:szCs w:val="20"/>
                <w:highlight w:val="yellow"/>
                <w:u w:val="single"/>
              </w:rPr>
              <w:t>appointment</w:t>
            </w:r>
          </w:p>
          <w:p w:rsidR="00105AFF" w:rsidRPr="004B3FE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661781">
              <w:rPr>
                <w:rFonts w:ascii="Trebuchet MS" w:hAnsi="Trebuchet MS" w:cs="Arial"/>
                <w:sz w:val="20"/>
                <w:szCs w:val="20"/>
              </w:rPr>
              <w:t xml:space="preserve">Today’s transfer will be provided by </w:t>
            </w:r>
            <w:proofErr w:type="spellStart"/>
            <w:r w:rsidRPr="00661781">
              <w:rPr>
                <w:rFonts w:ascii="Trebuchet MS" w:hAnsi="Trebuchet MS" w:cs="Arial"/>
                <w:sz w:val="20"/>
                <w:szCs w:val="20"/>
              </w:rPr>
              <w:t>Vejthani</w:t>
            </w:r>
            <w:proofErr w:type="spellEnd"/>
            <w:r w:rsidRPr="00661781">
              <w:rPr>
                <w:rFonts w:ascii="Trebuchet MS" w:hAnsi="Trebuchet MS" w:cs="Arial"/>
                <w:sz w:val="20"/>
                <w:szCs w:val="20"/>
              </w:rPr>
              <w:t xml:space="preserve"> Hospital.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 xml:space="preserve">Please meet the driver in the Hotel lobby for your transfer to </w:t>
            </w:r>
            <w:r w:rsidR="00F33878">
              <w:rPr>
                <w:rFonts w:ascii="Trebuchet MS" w:hAnsi="Trebuchet MS" w:cs="Arial"/>
                <w:b/>
                <w:sz w:val="20"/>
                <w:szCs w:val="20"/>
              </w:rPr>
              <w:t>Phuket</w:t>
            </w:r>
            <w:bookmarkStart w:id="0" w:name="_GoBack"/>
            <w:bookmarkEnd w:id="0"/>
            <w:r>
              <w:rPr>
                <w:rFonts w:ascii="Trebuchet MS" w:hAnsi="Trebuchet MS" w:cs="Arial"/>
                <w:b/>
                <w:sz w:val="20"/>
                <w:szCs w:val="20"/>
              </w:rPr>
              <w:t xml:space="preserve"> International </w:t>
            </w:r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 xml:space="preserve"> Hospital 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</w:p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661781">
              <w:rPr>
                <w:rFonts w:ascii="Trebuchet MS" w:hAnsi="Trebuchet MS" w:cs="Arial"/>
                <w:sz w:val="20"/>
                <w:szCs w:val="20"/>
              </w:rPr>
              <w:t>Please go to the hotel lobby and advise the reception desk your name and room number and that you are waiting for pick up.</w:t>
            </w:r>
          </w:p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16"/>
                <w:szCs w:val="16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0000"/>
                <w:sz w:val="20"/>
                <w:szCs w:val="20"/>
                <w:highlight w:val="lightGray"/>
              </w:rPr>
            </w:pPr>
            <w:r w:rsidRPr="00661781">
              <w:rPr>
                <w:rFonts w:ascii="Trebuchet MS" w:hAnsi="Trebuchet MS" w:cs="Arial"/>
                <w:sz w:val="20"/>
                <w:szCs w:val="20"/>
              </w:rPr>
              <w:t>The driver will go to reception and ask for you when he arrives.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Pr="008D4940" w:rsidRDefault="00105AFF" w:rsidP="00105AFF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Phuket International Aesthetic Centre</w:t>
            </w:r>
          </w:p>
          <w:p w:rsidR="00105AFF" w:rsidRPr="008D4940" w:rsidRDefault="00105AFF" w:rsidP="00105AFF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Default="00105AFF" w:rsidP="00105AFF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Ph: +66 (0) 7624 9400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color w:val="0000FF"/>
                <w:sz w:val="16"/>
                <w:szCs w:val="16"/>
              </w:rPr>
            </w:pPr>
            <w:r w:rsidRPr="001A2B39">
              <w:rPr>
                <w:rFonts w:ascii="Trebuchet MS" w:hAnsi="Trebuchet MS" w:cs="Arial"/>
                <w:color w:val="0000FF"/>
                <w:sz w:val="16"/>
                <w:szCs w:val="16"/>
              </w:rPr>
              <w:t xml:space="preserve">Due to traffic congestion, </w:t>
            </w:r>
            <w:r w:rsidRPr="002C1742">
              <w:rPr>
                <w:rFonts w:ascii="Trebuchet MS" w:hAnsi="Trebuchet MS" w:cs="Arial"/>
                <w:color w:val="0000FF"/>
                <w:sz w:val="16"/>
                <w:szCs w:val="16"/>
              </w:rPr>
              <w:t>pick up time</w:t>
            </w:r>
            <w:r w:rsidRPr="001A2B39">
              <w:rPr>
                <w:rFonts w:ascii="Trebuchet MS" w:hAnsi="Trebuchet MS" w:cs="Arial"/>
                <w:color w:val="0000FF"/>
                <w:sz w:val="16"/>
                <w:szCs w:val="16"/>
              </w:rPr>
              <w:t xml:space="preserve"> may be delayed. </w:t>
            </w:r>
          </w:p>
          <w:p w:rsidR="00105AFF" w:rsidRPr="001A2B39" w:rsidRDefault="00105AFF" w:rsidP="006D6E2D">
            <w:pPr>
              <w:jc w:val="center"/>
              <w:rPr>
                <w:rFonts w:ascii="Trebuchet MS" w:hAnsi="Trebuchet MS" w:cs="Arial"/>
                <w:color w:val="0000FF"/>
                <w:sz w:val="16"/>
                <w:szCs w:val="16"/>
              </w:rPr>
            </w:pPr>
          </w:p>
          <w:p w:rsidR="00105AFF" w:rsidRPr="001A2B39" w:rsidRDefault="00105AFF" w:rsidP="006D6E2D">
            <w:pPr>
              <w:jc w:val="center"/>
              <w:rPr>
                <w:rFonts w:ascii="Trebuchet MS" w:hAnsi="Trebuchet MS" w:cs="Arial"/>
                <w:color w:val="0000FF"/>
                <w:sz w:val="16"/>
                <w:szCs w:val="16"/>
              </w:rPr>
            </w:pPr>
            <w:r w:rsidRPr="001A2B39">
              <w:rPr>
                <w:rFonts w:ascii="Trebuchet MS" w:hAnsi="Trebuchet MS" w:cs="Arial"/>
                <w:color w:val="0000FF"/>
                <w:sz w:val="16"/>
                <w:szCs w:val="16"/>
              </w:rPr>
              <w:t>The driver and the hospital are in contact and will adjust your appointment according to your updated ETA.</w:t>
            </w:r>
          </w:p>
          <w:p w:rsidR="00105AFF" w:rsidRPr="001A2B39" w:rsidRDefault="00105AFF" w:rsidP="006D6E2D">
            <w:pPr>
              <w:jc w:val="center"/>
              <w:rPr>
                <w:rFonts w:ascii="Trebuchet MS" w:hAnsi="Trebuchet MS" w:cs="Arial"/>
                <w:color w:val="0000FF"/>
                <w:sz w:val="16"/>
                <w:szCs w:val="16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1A2B39">
              <w:rPr>
                <w:rFonts w:ascii="Trebuchet MS" w:hAnsi="Trebuchet MS" w:cs="Arial"/>
                <w:color w:val="0000FF"/>
                <w:sz w:val="16"/>
                <w:szCs w:val="16"/>
              </w:rPr>
              <w:t xml:space="preserve">If the delay is more than 15 minutes you may ask the reception desk to call </w:t>
            </w:r>
            <w:r w:rsidRPr="00132103">
              <w:rPr>
                <w:rFonts w:ascii="Trebuchet MS" w:hAnsi="Trebuchet MS" w:cs="Arial"/>
                <w:color w:val="0000FF"/>
                <w:sz w:val="16"/>
                <w:szCs w:val="16"/>
              </w:rPr>
              <w:t xml:space="preserve">+66 (0) 76 25 44 25 </w:t>
            </w:r>
            <w:r w:rsidRPr="001A2B39">
              <w:rPr>
                <w:rFonts w:ascii="Trebuchet MS" w:hAnsi="Trebuchet MS" w:cs="Arial"/>
                <w:color w:val="0000FF"/>
                <w:sz w:val="16"/>
                <w:szCs w:val="16"/>
              </w:rPr>
              <w:t>for an update</w:t>
            </w:r>
          </w:p>
        </w:tc>
      </w:tr>
      <w:tr w:rsidR="00105AFF" w:rsidRPr="00CB2E13" w:rsidTr="006D6E2D"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green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lastRenderedPageBreak/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lightGray"/>
              </w:rPr>
            </w:pPr>
            <w:proofErr w:type="spellStart"/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timexxxx</w:t>
            </w:r>
            <w:proofErr w:type="spellEnd"/>
          </w:p>
        </w:tc>
        <w:tc>
          <w:tcPr>
            <w:tcW w:w="4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Use this if there is the consultation is on a different day to the surgery appointment and </w:t>
            </w:r>
            <w:r w:rsidRPr="00533925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client doing transfers</w:t>
            </w:r>
          </w:p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  <w:u w:val="single"/>
              </w:rPr>
            </w:pP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PRE-OPERATIVE CONSULTATION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0000"/>
                <w:sz w:val="20"/>
                <w:szCs w:val="20"/>
                <w:u w:val="single"/>
              </w:rPr>
            </w:pPr>
            <w:r w:rsidRPr="001A2B39">
              <w:rPr>
                <w:rFonts w:ascii="Trebuchet MS" w:hAnsi="Trebuchet MS" w:cs="Arial"/>
                <w:b/>
                <w:color w:val="FF0000"/>
                <w:sz w:val="20"/>
                <w:szCs w:val="20"/>
                <w:highlight w:val="yellow"/>
                <w:u w:val="single"/>
              </w:rPr>
              <w:t>NO FOOD OR WATER at least 6- 8 hours before consultation</w:t>
            </w:r>
          </w:p>
          <w:p w:rsidR="00105AFF" w:rsidRPr="007361B1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</w:p>
          <w:p w:rsidR="00105AFF" w:rsidRPr="00875630" w:rsidRDefault="00105AFF" w:rsidP="00105AFF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smartTag w:uri="urn:schemas-microsoft-com:office:smarttags" w:element="place">
              <w:smartTag w:uri="urn:schemas-microsoft-com:office:smarttags" w:element="PlaceName">
                <w:r w:rsidRPr="00875630">
                  <w:rPr>
                    <w:rFonts w:ascii="Trebuchet MS" w:hAnsi="Trebuchet MS" w:cs="Arial"/>
                    <w:b/>
                    <w:color w:val="FF6600"/>
                    <w:sz w:val="20"/>
                    <w:szCs w:val="20"/>
                  </w:rPr>
                  <w:t>PHUKET</w:t>
                </w:r>
              </w:smartTag>
              <w:r w:rsidRPr="00875630">
                <w:rPr>
                  <w:rFonts w:ascii="Trebuchet MS" w:hAnsi="Trebuchet MS" w:cs="Arial"/>
                  <w:b/>
                  <w:color w:val="FF6600"/>
                  <w:sz w:val="20"/>
                  <w:szCs w:val="20"/>
                </w:rPr>
                <w:t xml:space="preserve"> </w:t>
              </w:r>
              <w:smartTag w:uri="urn:schemas-microsoft-com:office:smarttags" w:element="PlaceName">
                <w:r w:rsidRPr="00875630">
                  <w:rPr>
                    <w:rFonts w:ascii="Trebuchet MS" w:hAnsi="Trebuchet MS" w:cs="Arial"/>
                    <w:b/>
                    <w:color w:val="FF6600"/>
                    <w:sz w:val="20"/>
                    <w:szCs w:val="20"/>
                  </w:rPr>
                  <w:t>INTERNATIONAL</w:t>
                </w:r>
              </w:smartTag>
              <w:r w:rsidRPr="00875630">
                <w:rPr>
                  <w:rFonts w:ascii="Trebuchet MS" w:hAnsi="Trebuchet MS" w:cs="Arial"/>
                  <w:b/>
                  <w:color w:val="FF6600"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 w:rsidRPr="00875630">
                  <w:rPr>
                    <w:rFonts w:ascii="Trebuchet MS" w:hAnsi="Trebuchet MS" w:cs="Arial"/>
                    <w:b/>
                    <w:color w:val="FF6600"/>
                    <w:sz w:val="20"/>
                    <w:szCs w:val="20"/>
                  </w:rPr>
                  <w:t>HOSPITAL</w:t>
                </w:r>
              </w:smartTag>
            </w:smartTag>
          </w:p>
          <w:p w:rsidR="00105AFF" w:rsidRPr="00875630" w:rsidRDefault="00105AFF" w:rsidP="00105AFF">
            <w:pPr>
              <w:jc w:val="center"/>
              <w:rPr>
                <w:rFonts w:ascii="Trebuchet MS" w:hAnsi="Trebuchet MS"/>
                <w:sz w:val="20"/>
                <w:szCs w:val="20"/>
                <w:lang w:val="en-US"/>
              </w:rPr>
            </w:pPr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44 </w:t>
            </w:r>
            <w:proofErr w:type="spellStart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>Chalermprakiat</w:t>
            </w:r>
            <w:proofErr w:type="spellEnd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>Ror</w:t>
            </w:r>
            <w:proofErr w:type="spellEnd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 9 Road</w:t>
            </w:r>
          </w:p>
          <w:p w:rsidR="00105AFF" w:rsidRPr="00875630" w:rsidRDefault="00105AFF" w:rsidP="00105AFF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Phuket, 83000, </w:t>
            </w:r>
            <w:smartTag w:uri="urn:schemas-microsoft-com:office:smarttags" w:element="place">
              <w:smartTag w:uri="urn:schemas-microsoft-com:office:smarttags" w:element="country-region">
                <w:r w:rsidRPr="00875630">
                  <w:rPr>
                    <w:rFonts w:ascii="Trebuchet MS" w:hAnsi="Trebuchet MS"/>
                    <w:sz w:val="20"/>
                    <w:szCs w:val="20"/>
                    <w:lang w:val="en-US"/>
                  </w:rPr>
                  <w:t>Thailand</w:t>
                </w:r>
              </w:smartTag>
            </w:smartTag>
            <w:r w:rsidRPr="00875630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="00105AFF" w:rsidRPr="007361B1" w:rsidRDefault="00105AFF" w:rsidP="00105AFF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875630">
              <w:rPr>
                <w:rFonts w:ascii="Trebuchet MS" w:hAnsi="Trebuchet MS" w:cs="Arial"/>
                <w:sz w:val="20"/>
                <w:szCs w:val="20"/>
              </w:rPr>
              <w:t>Tel: +66 7624 9400</w:t>
            </w:r>
            <w:r w:rsidRPr="008D4940">
              <w:rPr>
                <w:rFonts w:ascii="Trebuchet MS" w:hAnsi="Trebuchet MS" w:cs="Arial"/>
                <w:sz w:val="20"/>
                <w:szCs w:val="20"/>
              </w:rPr>
              <w:t xml:space="preserve">  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</w:pP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Please proceed to the International Patients Desk to meet your Coordinator.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</w:pPr>
          </w:p>
          <w:p w:rsidR="00105AFF" w:rsidRPr="003F2710" w:rsidRDefault="00105AFF" w:rsidP="006D6E2D">
            <w:pPr>
              <w:jc w:val="center"/>
              <w:rPr>
                <w:rFonts w:ascii="Trebuchet MS" w:hAnsi="Trebuchet MS" w:cs="Arial"/>
                <w:b/>
                <w:color w:val="0000FF"/>
                <w:sz w:val="20"/>
                <w:szCs w:val="20"/>
                <w:highlight w:val="lightGray"/>
              </w:rPr>
            </w:pPr>
            <w:r w:rsidRPr="003F2710"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  <w:t>Please arrive at least 10 minutes before your appointment and proceed to the International Patients Counter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B34FBC">
              <w:rPr>
                <w:rFonts w:ascii="Trebuchet MS" w:hAnsi="Trebuchet MS" w:cs="Arial"/>
                <w:sz w:val="20"/>
                <w:szCs w:val="20"/>
                <w:highlight w:val="yellow"/>
              </w:rPr>
              <w:t>Own arrangements</w:t>
            </w:r>
          </w:p>
        </w:tc>
      </w:tr>
      <w:tr w:rsidR="00105AFF" w:rsidRPr="00661781" w:rsidTr="006D6E2D">
        <w:tc>
          <w:tcPr>
            <w:tcW w:w="2158" w:type="dxa"/>
            <w:gridSpan w:val="2"/>
            <w:vAlign w:val="center"/>
          </w:tcPr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3954C5">
              <w:rPr>
                <w:rFonts w:ascii="Trebuchet MS" w:hAnsi="Trebuchet MS" w:cs="Arial"/>
                <w:sz w:val="20"/>
                <w:szCs w:val="20"/>
                <w:highlight w:val="green"/>
              </w:rPr>
              <w:t>xxTime</w:t>
            </w:r>
            <w:proofErr w:type="spellEnd"/>
            <w:r w:rsidRPr="003954C5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45</w:t>
            </w:r>
            <w:r w:rsidRPr="003954C5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minutes after pick up from hotel</w:t>
            </w:r>
          </w:p>
        </w:tc>
        <w:tc>
          <w:tcPr>
            <w:tcW w:w="4855" w:type="dxa"/>
            <w:gridSpan w:val="2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f </w:t>
            </w: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we are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 doing hospital </w:t>
            </w:r>
            <w:r w:rsidRPr="00E93C24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transfers </w:t>
            </w:r>
          </w:p>
          <w:p w:rsidR="00105AFF" w:rsidRPr="00875630" w:rsidRDefault="00105AFF" w:rsidP="00105AFF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ARRIVE AT </w:t>
            </w:r>
            <w:smartTag w:uri="urn:schemas-microsoft-com:office:smarttags" w:element="place">
              <w:smartTag w:uri="urn:schemas-microsoft-com:office:smarttags" w:element="PlaceName">
                <w:r w:rsidRPr="00875630">
                  <w:rPr>
                    <w:rFonts w:ascii="Trebuchet MS" w:hAnsi="Trebuchet MS" w:cs="Arial"/>
                    <w:b/>
                    <w:color w:val="FF6600"/>
                    <w:sz w:val="20"/>
                    <w:szCs w:val="20"/>
                  </w:rPr>
                  <w:t>PHUKET</w:t>
                </w:r>
              </w:smartTag>
              <w:r w:rsidRPr="00875630">
                <w:rPr>
                  <w:rFonts w:ascii="Trebuchet MS" w:hAnsi="Trebuchet MS" w:cs="Arial"/>
                  <w:b/>
                  <w:color w:val="FF6600"/>
                  <w:sz w:val="20"/>
                  <w:szCs w:val="20"/>
                </w:rPr>
                <w:t xml:space="preserve"> </w:t>
              </w:r>
              <w:smartTag w:uri="urn:schemas-microsoft-com:office:smarttags" w:element="PlaceName">
                <w:r w:rsidRPr="00875630">
                  <w:rPr>
                    <w:rFonts w:ascii="Trebuchet MS" w:hAnsi="Trebuchet MS" w:cs="Arial"/>
                    <w:b/>
                    <w:color w:val="FF6600"/>
                    <w:sz w:val="20"/>
                    <w:szCs w:val="20"/>
                  </w:rPr>
                  <w:t>INTERNATIONAL</w:t>
                </w:r>
              </w:smartTag>
              <w:r w:rsidRPr="00875630">
                <w:rPr>
                  <w:rFonts w:ascii="Trebuchet MS" w:hAnsi="Trebuchet MS" w:cs="Arial"/>
                  <w:b/>
                  <w:color w:val="FF6600"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 w:rsidRPr="00875630">
                  <w:rPr>
                    <w:rFonts w:ascii="Trebuchet MS" w:hAnsi="Trebuchet MS" w:cs="Arial"/>
                    <w:b/>
                    <w:color w:val="FF6600"/>
                    <w:sz w:val="20"/>
                    <w:szCs w:val="20"/>
                  </w:rPr>
                  <w:t>HOSPITAL</w:t>
                </w:r>
              </w:smartTag>
            </w:smartTag>
          </w:p>
          <w:p w:rsidR="00105AFF" w:rsidRPr="00875630" w:rsidRDefault="00105AFF" w:rsidP="00105AFF">
            <w:pPr>
              <w:jc w:val="center"/>
              <w:rPr>
                <w:rFonts w:ascii="Trebuchet MS" w:hAnsi="Trebuchet MS"/>
                <w:sz w:val="20"/>
                <w:szCs w:val="20"/>
                <w:lang w:val="en-US"/>
              </w:rPr>
            </w:pPr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44 </w:t>
            </w:r>
            <w:proofErr w:type="spellStart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>Chalermprakiat</w:t>
            </w:r>
            <w:proofErr w:type="spellEnd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>Ror</w:t>
            </w:r>
            <w:proofErr w:type="spellEnd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 9 Road</w:t>
            </w:r>
          </w:p>
          <w:p w:rsidR="00105AFF" w:rsidRPr="00875630" w:rsidRDefault="00105AFF" w:rsidP="00105AFF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Phuket, 83000, </w:t>
            </w:r>
            <w:smartTag w:uri="urn:schemas-microsoft-com:office:smarttags" w:element="place">
              <w:smartTag w:uri="urn:schemas-microsoft-com:office:smarttags" w:element="country-region">
                <w:r w:rsidRPr="00875630">
                  <w:rPr>
                    <w:rFonts w:ascii="Trebuchet MS" w:hAnsi="Trebuchet MS"/>
                    <w:sz w:val="20"/>
                    <w:szCs w:val="20"/>
                    <w:lang w:val="en-US"/>
                  </w:rPr>
                  <w:t>Thailand</w:t>
                </w:r>
              </w:smartTag>
            </w:smartTag>
            <w:r w:rsidRPr="00875630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="00105AFF" w:rsidRPr="007361B1" w:rsidRDefault="00105AFF" w:rsidP="00105AFF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875630">
              <w:rPr>
                <w:rFonts w:ascii="Trebuchet MS" w:hAnsi="Trebuchet MS" w:cs="Arial"/>
                <w:sz w:val="20"/>
                <w:szCs w:val="20"/>
              </w:rPr>
              <w:t>Tel: +66 7624 9400</w:t>
            </w:r>
            <w:r w:rsidRPr="008D4940">
              <w:rPr>
                <w:rFonts w:ascii="Trebuchet MS" w:hAnsi="Trebuchet MS" w:cs="Arial"/>
                <w:sz w:val="20"/>
                <w:szCs w:val="20"/>
              </w:rPr>
              <w:t xml:space="preserve">  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Please proceed to the International Patients Desk to meet your Coordinator.</w:t>
            </w:r>
          </w:p>
        </w:tc>
        <w:tc>
          <w:tcPr>
            <w:tcW w:w="2347" w:type="dxa"/>
            <w:vAlign w:val="center"/>
          </w:tcPr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105AFF" w:rsidRPr="00CB2E13" w:rsidTr="006D6E2D"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Pr="008D4940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>xxTime</w:t>
            </w:r>
            <w:proofErr w:type="spellEnd"/>
          </w:p>
        </w:tc>
        <w:tc>
          <w:tcPr>
            <w:tcW w:w="4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Use this if there is the consultation is on a different day to the surgery appointment </w:t>
            </w:r>
          </w:p>
          <w:p w:rsidR="00105AFF" w:rsidRPr="008D4940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CONSULTATION &amp; PRE-OPERATIVE TESTS</w:t>
            </w:r>
          </w:p>
          <w:p w:rsidR="00105AFF" w:rsidRPr="008D4940" w:rsidRDefault="00105AFF" w:rsidP="006D6E2D">
            <w:pPr>
              <w:jc w:val="center"/>
              <w:rPr>
                <w:rFonts w:ascii="Trebuchet MS" w:hAnsi="Trebuchet MS" w:cs="Arial"/>
                <w:sz w:val="16"/>
                <w:szCs w:val="16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Meet the surgeon and have any required pre-operative tests, X-Rays </w:t>
            </w:r>
            <w:proofErr w:type="spellStart"/>
            <w:r>
              <w:rPr>
                <w:rFonts w:ascii="Trebuchet MS" w:hAnsi="Trebuchet MS" w:cs="Arial"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Pr="008D4940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 xml:space="preserve">Dr </w:t>
            </w:r>
            <w:proofErr w:type="spellStart"/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>xxxxx</w:t>
            </w:r>
            <w:proofErr w:type="spellEnd"/>
          </w:p>
        </w:tc>
      </w:tr>
      <w:tr w:rsidR="00105AFF" w:rsidRPr="00CB2E13" w:rsidTr="006D6E2D">
        <w:tc>
          <w:tcPr>
            <w:tcW w:w="2158" w:type="dxa"/>
            <w:gridSpan w:val="2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Date &amp; Time TBA</w:t>
            </w:r>
          </w:p>
        </w:tc>
        <w:tc>
          <w:tcPr>
            <w:tcW w:w="4855" w:type="dxa"/>
            <w:gridSpan w:val="2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Use this if there is the consultation is on a different day to the surgery appointment and 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we are providing hospital transfers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RETURN TO HOTEL 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Following your consultation and tests the International Coordinator will arrange y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>our transfer back to your hotel.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16"/>
                <w:szCs w:val="16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You will be advised of your </w:t>
            </w:r>
            <w:r>
              <w:rPr>
                <w:rFonts w:ascii="Trebuchet MS" w:hAnsi="Trebuchet MS" w:cs="Arial"/>
                <w:sz w:val="20"/>
                <w:szCs w:val="20"/>
              </w:rPr>
              <w:t>surgery date and pick up time from the Hotel for your surgery appointment.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  <w:tc>
          <w:tcPr>
            <w:tcW w:w="2347" w:type="dxa"/>
            <w:vAlign w:val="center"/>
          </w:tcPr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661781">
              <w:rPr>
                <w:rFonts w:ascii="Trebuchet MS" w:hAnsi="Trebuchet MS" w:cs="Arial"/>
                <w:sz w:val="20"/>
                <w:szCs w:val="20"/>
              </w:rPr>
              <w:t>International Patient Coordinator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105AFF" w:rsidRPr="00CB2E13" w:rsidTr="006D6E2D">
        <w:tc>
          <w:tcPr>
            <w:tcW w:w="2158" w:type="dxa"/>
            <w:gridSpan w:val="2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Date &amp; Time TBA</w:t>
            </w:r>
          </w:p>
        </w:tc>
        <w:tc>
          <w:tcPr>
            <w:tcW w:w="4855" w:type="dxa"/>
            <w:gridSpan w:val="2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if there is the consultation is on a different day to the surgery appointment and client is doing own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 hospital transfers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RETURN TO HOTEL 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Following your consultation and tests you 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will be advised of your </w:t>
            </w:r>
            <w:r>
              <w:rPr>
                <w:rFonts w:ascii="Trebuchet MS" w:hAnsi="Trebuchet MS" w:cs="Arial"/>
                <w:sz w:val="20"/>
                <w:szCs w:val="20"/>
              </w:rPr>
              <w:t>surgery appointment date and time.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  <w:tc>
          <w:tcPr>
            <w:tcW w:w="2347" w:type="dxa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B34FBC">
              <w:rPr>
                <w:rFonts w:ascii="Trebuchet MS" w:hAnsi="Trebuchet MS" w:cs="Arial"/>
                <w:sz w:val="20"/>
                <w:szCs w:val="20"/>
                <w:highlight w:val="yellow"/>
              </w:rPr>
              <w:t>Own arrangements</w:t>
            </w:r>
          </w:p>
        </w:tc>
      </w:tr>
      <w:tr w:rsidR="00105AFF" w:rsidRPr="00CB2E13" w:rsidTr="006D6E2D">
        <w:tc>
          <w:tcPr>
            <w:tcW w:w="2158" w:type="dxa"/>
            <w:gridSpan w:val="2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>xxTime</w:t>
            </w:r>
            <w:proofErr w:type="spellEnd"/>
          </w:p>
        </w:tc>
        <w:tc>
          <w:tcPr>
            <w:tcW w:w="4855" w:type="dxa"/>
            <w:gridSpan w:val="2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Use this if the surgery is on a different day to the consultation appointment and 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we are providing hospital transfers</w:t>
            </w:r>
            <w:r w:rsidRPr="00E93C24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 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TRANSFER TO HOSPITAL</w:t>
            </w: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FOR SURGERY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color w:val="FF0000"/>
                <w:sz w:val="20"/>
                <w:szCs w:val="20"/>
              </w:rPr>
            </w:pPr>
            <w:r w:rsidRPr="001A2B39">
              <w:rPr>
                <w:rFonts w:ascii="Trebuchet MS" w:hAnsi="Trebuchet MS" w:cs="Arial"/>
                <w:b/>
                <w:color w:val="FF0000"/>
                <w:sz w:val="20"/>
                <w:szCs w:val="20"/>
                <w:highlight w:val="yellow"/>
                <w:u w:val="single"/>
              </w:rPr>
              <w:t>NO FOOD OR WATER at least 6- 8 hours before appointment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Your surgery will be performed as an outpatient procedure and you will be able to return to the hotel today.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 xml:space="preserve">Please meet the driver in the Hotel lobby for your transfer to </w:t>
            </w:r>
            <w:r>
              <w:rPr>
                <w:rFonts w:ascii="Trebuchet MS" w:hAnsi="Trebuchet MS" w:cs="Arial"/>
                <w:b/>
                <w:sz w:val="20"/>
                <w:szCs w:val="20"/>
              </w:rPr>
              <w:t>Phuket International</w:t>
            </w:r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 xml:space="preserve"> Hospital </w:t>
            </w:r>
          </w:p>
        </w:tc>
        <w:tc>
          <w:tcPr>
            <w:tcW w:w="2347" w:type="dxa"/>
            <w:vAlign w:val="center"/>
          </w:tcPr>
          <w:p w:rsidR="00105AFF" w:rsidRPr="008D4940" w:rsidRDefault="00105AFF" w:rsidP="00105AFF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Phuket International Aesthetic Centre</w:t>
            </w:r>
          </w:p>
          <w:p w:rsidR="00105AFF" w:rsidRPr="008D4940" w:rsidRDefault="00105AFF" w:rsidP="00105AFF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Default="00105AFF" w:rsidP="00105AFF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Ph: +66 (0) 7624 9400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105AFF" w:rsidRPr="00CB2E13" w:rsidTr="006D6E2D"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green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lightGray"/>
              </w:rPr>
            </w:pPr>
            <w:proofErr w:type="spellStart"/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lastRenderedPageBreak/>
              <w:t>xxTime</w:t>
            </w:r>
            <w:proofErr w:type="spellEnd"/>
          </w:p>
        </w:tc>
        <w:tc>
          <w:tcPr>
            <w:tcW w:w="4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lastRenderedPageBreak/>
              <w:t>Use this if there is a consultation on a different day to the surgery appointment and c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lient doing own hospital </w:t>
            </w:r>
            <w:r w:rsidRPr="00E93C24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transfers 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lastRenderedPageBreak/>
              <w:t>SURGERY APPOINTMENT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0000"/>
                <w:sz w:val="20"/>
                <w:szCs w:val="20"/>
                <w:u w:val="single"/>
              </w:rPr>
            </w:pPr>
            <w:r w:rsidRPr="001A2B39">
              <w:rPr>
                <w:rFonts w:ascii="Trebuchet MS" w:hAnsi="Trebuchet MS" w:cs="Arial"/>
                <w:b/>
                <w:color w:val="FF0000"/>
                <w:sz w:val="20"/>
                <w:szCs w:val="20"/>
                <w:highlight w:val="yellow"/>
                <w:u w:val="single"/>
              </w:rPr>
              <w:t>NO FOOD OR WATER at least 6- 8 hours before appointment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Your surgery will be performed as an outpatient procedure and you will be able to return to the hotel today.</w:t>
            </w:r>
          </w:p>
          <w:p w:rsidR="00105AFF" w:rsidRPr="007361B1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</w:p>
          <w:p w:rsidR="00105AFF" w:rsidRPr="00875630" w:rsidRDefault="00105AFF" w:rsidP="00105AFF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smartTag w:uri="urn:schemas-microsoft-com:office:smarttags" w:element="place">
              <w:smartTag w:uri="urn:schemas-microsoft-com:office:smarttags" w:element="PlaceName">
                <w:r w:rsidRPr="00875630">
                  <w:rPr>
                    <w:rFonts w:ascii="Trebuchet MS" w:hAnsi="Trebuchet MS" w:cs="Arial"/>
                    <w:b/>
                    <w:color w:val="FF6600"/>
                    <w:sz w:val="20"/>
                    <w:szCs w:val="20"/>
                  </w:rPr>
                  <w:t>PHUKET</w:t>
                </w:r>
              </w:smartTag>
              <w:r w:rsidRPr="00875630">
                <w:rPr>
                  <w:rFonts w:ascii="Trebuchet MS" w:hAnsi="Trebuchet MS" w:cs="Arial"/>
                  <w:b/>
                  <w:color w:val="FF6600"/>
                  <w:sz w:val="20"/>
                  <w:szCs w:val="20"/>
                </w:rPr>
                <w:t xml:space="preserve"> </w:t>
              </w:r>
              <w:smartTag w:uri="urn:schemas-microsoft-com:office:smarttags" w:element="PlaceName">
                <w:r w:rsidRPr="00875630">
                  <w:rPr>
                    <w:rFonts w:ascii="Trebuchet MS" w:hAnsi="Trebuchet MS" w:cs="Arial"/>
                    <w:b/>
                    <w:color w:val="FF6600"/>
                    <w:sz w:val="20"/>
                    <w:szCs w:val="20"/>
                  </w:rPr>
                  <w:t>INTERNATIONAL</w:t>
                </w:r>
              </w:smartTag>
              <w:r w:rsidRPr="00875630">
                <w:rPr>
                  <w:rFonts w:ascii="Trebuchet MS" w:hAnsi="Trebuchet MS" w:cs="Arial"/>
                  <w:b/>
                  <w:color w:val="FF6600"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 w:rsidRPr="00875630">
                  <w:rPr>
                    <w:rFonts w:ascii="Trebuchet MS" w:hAnsi="Trebuchet MS" w:cs="Arial"/>
                    <w:b/>
                    <w:color w:val="FF6600"/>
                    <w:sz w:val="20"/>
                    <w:szCs w:val="20"/>
                  </w:rPr>
                  <w:t>HOSPITAL</w:t>
                </w:r>
              </w:smartTag>
            </w:smartTag>
          </w:p>
          <w:p w:rsidR="00105AFF" w:rsidRPr="00875630" w:rsidRDefault="00105AFF" w:rsidP="00105AFF">
            <w:pPr>
              <w:jc w:val="center"/>
              <w:rPr>
                <w:rFonts w:ascii="Trebuchet MS" w:hAnsi="Trebuchet MS"/>
                <w:sz w:val="20"/>
                <w:szCs w:val="20"/>
                <w:lang w:val="en-US"/>
              </w:rPr>
            </w:pPr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44 </w:t>
            </w:r>
            <w:proofErr w:type="spellStart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>Chalermprakiat</w:t>
            </w:r>
            <w:proofErr w:type="spellEnd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>Ror</w:t>
            </w:r>
            <w:proofErr w:type="spellEnd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 9 Road</w:t>
            </w:r>
          </w:p>
          <w:p w:rsidR="00105AFF" w:rsidRPr="00875630" w:rsidRDefault="00105AFF" w:rsidP="00105AFF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Phuket, 83000, </w:t>
            </w:r>
            <w:smartTag w:uri="urn:schemas-microsoft-com:office:smarttags" w:element="place">
              <w:smartTag w:uri="urn:schemas-microsoft-com:office:smarttags" w:element="country-region">
                <w:r w:rsidRPr="00875630">
                  <w:rPr>
                    <w:rFonts w:ascii="Trebuchet MS" w:hAnsi="Trebuchet MS"/>
                    <w:sz w:val="20"/>
                    <w:szCs w:val="20"/>
                    <w:lang w:val="en-US"/>
                  </w:rPr>
                  <w:t>Thailand</w:t>
                </w:r>
              </w:smartTag>
            </w:smartTag>
            <w:r w:rsidRPr="00875630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="00105AFF" w:rsidRPr="007361B1" w:rsidRDefault="00105AFF" w:rsidP="00105AFF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875630">
              <w:rPr>
                <w:rFonts w:ascii="Trebuchet MS" w:hAnsi="Trebuchet MS" w:cs="Arial"/>
                <w:sz w:val="20"/>
                <w:szCs w:val="20"/>
              </w:rPr>
              <w:t>Tel: +66 7624 9400</w:t>
            </w:r>
            <w:r w:rsidRPr="008D4940">
              <w:rPr>
                <w:rFonts w:ascii="Trebuchet MS" w:hAnsi="Trebuchet MS" w:cs="Arial"/>
                <w:sz w:val="20"/>
                <w:szCs w:val="20"/>
              </w:rPr>
              <w:t xml:space="preserve">  </w:t>
            </w:r>
          </w:p>
          <w:p w:rsidR="00105AFF" w:rsidRPr="007361B1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</w:p>
          <w:p w:rsidR="00105AFF" w:rsidRPr="003F2710" w:rsidRDefault="00105AFF" w:rsidP="006D6E2D">
            <w:pPr>
              <w:jc w:val="center"/>
              <w:rPr>
                <w:rFonts w:ascii="Trebuchet MS" w:hAnsi="Trebuchet MS" w:cs="Arial"/>
                <w:b/>
                <w:color w:val="0000FF"/>
                <w:sz w:val="20"/>
                <w:szCs w:val="20"/>
                <w:highlight w:val="lightGray"/>
              </w:rPr>
            </w:pPr>
            <w:r w:rsidRPr="003F2710"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  <w:t>Please arrive at least 10 minutes before your appointment and proceed to the International Patients Counter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BD5006">
              <w:rPr>
                <w:rFonts w:ascii="Trebuchet MS" w:hAnsi="Trebuchet MS" w:cs="Arial"/>
                <w:sz w:val="20"/>
                <w:szCs w:val="20"/>
                <w:highlight w:val="yellow"/>
              </w:rPr>
              <w:lastRenderedPageBreak/>
              <w:t>Own arrangements</w:t>
            </w:r>
          </w:p>
        </w:tc>
      </w:tr>
      <w:tr w:rsidR="00105AFF" w:rsidRPr="00661781" w:rsidTr="006D6E2D">
        <w:tc>
          <w:tcPr>
            <w:tcW w:w="2158" w:type="dxa"/>
            <w:gridSpan w:val="2"/>
            <w:vAlign w:val="center"/>
          </w:tcPr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3954C5">
              <w:rPr>
                <w:rFonts w:ascii="Trebuchet MS" w:hAnsi="Trebuchet MS" w:cs="Arial"/>
                <w:sz w:val="20"/>
                <w:szCs w:val="20"/>
                <w:highlight w:val="green"/>
              </w:rPr>
              <w:t>xxTime</w:t>
            </w:r>
            <w:proofErr w:type="spellEnd"/>
            <w:r w:rsidRPr="003954C5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45</w:t>
            </w:r>
            <w:r w:rsidRPr="003954C5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minutes after pick up from hotel</w:t>
            </w:r>
          </w:p>
        </w:tc>
        <w:tc>
          <w:tcPr>
            <w:tcW w:w="4855" w:type="dxa"/>
            <w:gridSpan w:val="2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Use this if the surgery is on a different day to the consultation appointment and 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we are providing hospital transfers</w:t>
            </w:r>
            <w:r w:rsidRPr="00E93C24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 </w:t>
            </w:r>
          </w:p>
          <w:p w:rsidR="006D6E2D" w:rsidRPr="00875630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ARRIVE AT </w:t>
            </w:r>
            <w:smartTag w:uri="urn:schemas-microsoft-com:office:smarttags" w:element="place">
              <w:smartTag w:uri="urn:schemas-microsoft-com:office:smarttags" w:element="PlaceName">
                <w:r w:rsidR="006D6E2D" w:rsidRPr="00875630">
                  <w:rPr>
                    <w:rFonts w:ascii="Trebuchet MS" w:hAnsi="Trebuchet MS" w:cs="Arial"/>
                    <w:b/>
                    <w:color w:val="FF6600"/>
                    <w:sz w:val="20"/>
                    <w:szCs w:val="20"/>
                  </w:rPr>
                  <w:t>PHUKET</w:t>
                </w:r>
              </w:smartTag>
              <w:r w:rsidR="006D6E2D" w:rsidRPr="00875630">
                <w:rPr>
                  <w:rFonts w:ascii="Trebuchet MS" w:hAnsi="Trebuchet MS" w:cs="Arial"/>
                  <w:b/>
                  <w:color w:val="FF6600"/>
                  <w:sz w:val="20"/>
                  <w:szCs w:val="20"/>
                </w:rPr>
                <w:t xml:space="preserve"> </w:t>
              </w:r>
              <w:smartTag w:uri="urn:schemas-microsoft-com:office:smarttags" w:element="PlaceName">
                <w:r w:rsidR="006D6E2D" w:rsidRPr="00875630">
                  <w:rPr>
                    <w:rFonts w:ascii="Trebuchet MS" w:hAnsi="Trebuchet MS" w:cs="Arial"/>
                    <w:b/>
                    <w:color w:val="FF6600"/>
                    <w:sz w:val="20"/>
                    <w:szCs w:val="20"/>
                  </w:rPr>
                  <w:t>INTERNATIONAL</w:t>
                </w:r>
              </w:smartTag>
              <w:r w:rsidR="006D6E2D" w:rsidRPr="00875630">
                <w:rPr>
                  <w:rFonts w:ascii="Trebuchet MS" w:hAnsi="Trebuchet MS" w:cs="Arial"/>
                  <w:b/>
                  <w:color w:val="FF6600"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 w:rsidR="006D6E2D" w:rsidRPr="00875630">
                  <w:rPr>
                    <w:rFonts w:ascii="Trebuchet MS" w:hAnsi="Trebuchet MS" w:cs="Arial"/>
                    <w:b/>
                    <w:color w:val="FF6600"/>
                    <w:sz w:val="20"/>
                    <w:szCs w:val="20"/>
                  </w:rPr>
                  <w:t>HOSPITAL</w:t>
                </w:r>
              </w:smartTag>
            </w:smartTag>
          </w:p>
          <w:p w:rsidR="006D6E2D" w:rsidRPr="00875630" w:rsidRDefault="006D6E2D" w:rsidP="006D6E2D">
            <w:pPr>
              <w:jc w:val="center"/>
              <w:rPr>
                <w:rFonts w:ascii="Trebuchet MS" w:hAnsi="Trebuchet MS"/>
                <w:sz w:val="20"/>
                <w:szCs w:val="20"/>
                <w:lang w:val="en-US"/>
              </w:rPr>
            </w:pPr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44 </w:t>
            </w:r>
            <w:proofErr w:type="spellStart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>Chalermprakiat</w:t>
            </w:r>
            <w:proofErr w:type="spellEnd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>Ror</w:t>
            </w:r>
            <w:proofErr w:type="spellEnd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 9 Road</w:t>
            </w:r>
          </w:p>
          <w:p w:rsidR="006D6E2D" w:rsidRPr="00875630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Phuket, 83000, </w:t>
            </w:r>
            <w:smartTag w:uri="urn:schemas-microsoft-com:office:smarttags" w:element="place">
              <w:smartTag w:uri="urn:schemas-microsoft-com:office:smarttags" w:element="country-region">
                <w:r w:rsidRPr="00875630">
                  <w:rPr>
                    <w:rFonts w:ascii="Trebuchet MS" w:hAnsi="Trebuchet MS"/>
                    <w:sz w:val="20"/>
                    <w:szCs w:val="20"/>
                    <w:lang w:val="en-US"/>
                  </w:rPr>
                  <w:t>Thailand</w:t>
                </w:r>
              </w:smartTag>
            </w:smartTag>
            <w:r w:rsidRPr="00875630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="006D6E2D" w:rsidRPr="007361B1" w:rsidRDefault="006D6E2D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875630">
              <w:rPr>
                <w:rFonts w:ascii="Trebuchet MS" w:hAnsi="Trebuchet MS" w:cs="Arial"/>
                <w:sz w:val="20"/>
                <w:szCs w:val="20"/>
              </w:rPr>
              <w:t>Tel: +66 7624 9400</w:t>
            </w:r>
            <w:r w:rsidRPr="008D4940">
              <w:rPr>
                <w:rFonts w:ascii="Trebuchet MS" w:hAnsi="Trebuchet MS" w:cs="Arial"/>
                <w:sz w:val="20"/>
                <w:szCs w:val="20"/>
              </w:rPr>
              <w:t xml:space="preserve">  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Please proceed to the International Patients Desk on to meet your Coordinator.</w:t>
            </w:r>
          </w:p>
        </w:tc>
        <w:tc>
          <w:tcPr>
            <w:tcW w:w="2347" w:type="dxa"/>
            <w:vAlign w:val="center"/>
          </w:tcPr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105AFF" w:rsidRPr="00CB2E13" w:rsidTr="006D6E2D">
        <w:tc>
          <w:tcPr>
            <w:tcW w:w="2158" w:type="dxa"/>
            <w:gridSpan w:val="2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>xxTime</w:t>
            </w:r>
            <w:proofErr w:type="spellEnd"/>
          </w:p>
        </w:tc>
        <w:tc>
          <w:tcPr>
            <w:tcW w:w="4855" w:type="dxa"/>
            <w:gridSpan w:val="2"/>
            <w:vAlign w:val="center"/>
          </w:tcPr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Use this if there is NOT a consultation on a different day to the surgery appointment 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and 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we are providing hospital transfers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TRANSFER TO </w:t>
            </w:r>
            <w:r w:rsidR="006D6E2D" w:rsidRPr="00875630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PHUKET INTERNATIONAL HOSPITAL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color w:val="FF0000"/>
                <w:sz w:val="20"/>
                <w:szCs w:val="20"/>
              </w:rPr>
            </w:pPr>
            <w:r w:rsidRPr="001A2B39">
              <w:rPr>
                <w:rFonts w:ascii="Trebuchet MS" w:hAnsi="Trebuchet MS" w:cs="Arial"/>
                <w:b/>
                <w:color w:val="FF0000"/>
                <w:sz w:val="20"/>
                <w:szCs w:val="20"/>
                <w:highlight w:val="yellow"/>
                <w:u w:val="single"/>
              </w:rPr>
              <w:t xml:space="preserve">NO FOOD OR WATER at least 6- 8 hours before </w:t>
            </w:r>
            <w:r w:rsidRPr="00393952">
              <w:rPr>
                <w:rFonts w:ascii="Trebuchet MS" w:hAnsi="Trebuchet MS" w:cs="Arial"/>
                <w:b/>
                <w:color w:val="FF0000"/>
                <w:sz w:val="20"/>
                <w:szCs w:val="20"/>
                <w:highlight w:val="yellow"/>
                <w:u w:val="single"/>
              </w:rPr>
              <w:t>consultation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color w:val="FF0000"/>
                <w:sz w:val="20"/>
                <w:szCs w:val="20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Your surgery will be performed as an outpatient procedure and you will be able to return to the hotel today.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 xml:space="preserve">Please meet the driver in the Hotel lobby for your transfer to </w:t>
            </w:r>
            <w:r w:rsidR="006D6E2D">
              <w:rPr>
                <w:rFonts w:ascii="Trebuchet MS" w:hAnsi="Trebuchet MS" w:cs="Arial"/>
                <w:b/>
                <w:sz w:val="20"/>
                <w:szCs w:val="20"/>
              </w:rPr>
              <w:t>Phuket</w:t>
            </w:r>
            <w:r>
              <w:rPr>
                <w:rFonts w:ascii="Trebuchet MS" w:hAnsi="Trebuchet MS" w:cs="Arial"/>
                <w:b/>
                <w:sz w:val="20"/>
                <w:szCs w:val="20"/>
              </w:rPr>
              <w:t xml:space="preserve"> International</w:t>
            </w:r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 xml:space="preserve"> Hospital </w:t>
            </w:r>
          </w:p>
        </w:tc>
        <w:tc>
          <w:tcPr>
            <w:tcW w:w="2347" w:type="dxa"/>
            <w:vAlign w:val="center"/>
          </w:tcPr>
          <w:p w:rsidR="006D6E2D" w:rsidRPr="008D4940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Phuket International Aesthetic Centre</w:t>
            </w:r>
          </w:p>
          <w:p w:rsidR="006D6E2D" w:rsidRPr="008D4940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6D6E2D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Ph: +66 (0) 7624 9400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105AFF" w:rsidRPr="00CB2E13" w:rsidTr="006D6E2D"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green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lightGray"/>
              </w:rPr>
            </w:pP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XXTIME</w:t>
            </w:r>
          </w:p>
        </w:tc>
        <w:tc>
          <w:tcPr>
            <w:tcW w:w="4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Use this if there is NOT a consultation on a different day to the surgery appointment and </w:t>
            </w:r>
            <w:r w:rsidRPr="00533925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client doing transfers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SURGERY APPOINTMENT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color w:val="FF0000"/>
                <w:sz w:val="20"/>
                <w:szCs w:val="20"/>
                <w:u w:val="single"/>
              </w:rPr>
            </w:pPr>
            <w:r w:rsidRPr="001A2B39">
              <w:rPr>
                <w:rFonts w:ascii="Trebuchet MS" w:hAnsi="Trebuchet MS" w:cs="Arial"/>
                <w:b/>
                <w:color w:val="FF0000"/>
                <w:sz w:val="20"/>
                <w:szCs w:val="20"/>
                <w:highlight w:val="yellow"/>
                <w:u w:val="single"/>
              </w:rPr>
              <w:t>NO FOOD OR WATER at least 6- 8 hours before consultation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0000"/>
                <w:sz w:val="20"/>
                <w:szCs w:val="20"/>
                <w:u w:val="single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Your surgery will be performed as an outpatient procedure and you will be able to return to the hotel today.</w:t>
            </w:r>
          </w:p>
          <w:p w:rsidR="00105AFF" w:rsidRPr="007361B1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</w:p>
          <w:p w:rsidR="00105AFF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75630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PHUKET INTERNATIONAL HOSPITAL</w:t>
            </w:r>
          </w:p>
          <w:p w:rsidR="006D6E2D" w:rsidRPr="00875630" w:rsidRDefault="006D6E2D" w:rsidP="006D6E2D">
            <w:pPr>
              <w:jc w:val="center"/>
              <w:rPr>
                <w:rFonts w:ascii="Trebuchet MS" w:hAnsi="Trebuchet MS"/>
                <w:sz w:val="20"/>
                <w:szCs w:val="20"/>
                <w:lang w:val="en-US"/>
              </w:rPr>
            </w:pPr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44 </w:t>
            </w:r>
            <w:proofErr w:type="spellStart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>Chalermprakiat</w:t>
            </w:r>
            <w:proofErr w:type="spellEnd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>Ror</w:t>
            </w:r>
            <w:proofErr w:type="spellEnd"/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 9 Road</w:t>
            </w:r>
          </w:p>
          <w:p w:rsidR="006D6E2D" w:rsidRPr="00875630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75630">
              <w:rPr>
                <w:rFonts w:ascii="Trebuchet MS" w:hAnsi="Trebuchet MS"/>
                <w:sz w:val="20"/>
                <w:szCs w:val="20"/>
                <w:lang w:val="en-US"/>
              </w:rPr>
              <w:t xml:space="preserve">Phuket, 83000, </w:t>
            </w:r>
            <w:smartTag w:uri="urn:schemas-microsoft-com:office:smarttags" w:element="place">
              <w:smartTag w:uri="urn:schemas-microsoft-com:office:smarttags" w:element="country-region">
                <w:r w:rsidRPr="00875630">
                  <w:rPr>
                    <w:rFonts w:ascii="Trebuchet MS" w:hAnsi="Trebuchet MS"/>
                    <w:sz w:val="20"/>
                    <w:szCs w:val="20"/>
                    <w:lang w:val="en-US"/>
                  </w:rPr>
                  <w:t>Thailand</w:t>
                </w:r>
              </w:smartTag>
            </w:smartTag>
            <w:r w:rsidRPr="00875630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="006D6E2D" w:rsidRPr="007361B1" w:rsidRDefault="006D6E2D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875630">
              <w:rPr>
                <w:rFonts w:ascii="Trebuchet MS" w:hAnsi="Trebuchet MS" w:cs="Arial"/>
                <w:sz w:val="20"/>
                <w:szCs w:val="20"/>
              </w:rPr>
              <w:t>Tel: +66 7624 9400</w:t>
            </w:r>
            <w:r w:rsidRPr="008D4940">
              <w:rPr>
                <w:rFonts w:ascii="Trebuchet MS" w:hAnsi="Trebuchet MS" w:cs="Arial"/>
                <w:sz w:val="20"/>
                <w:szCs w:val="20"/>
              </w:rPr>
              <w:t xml:space="preserve">  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3F2710" w:rsidRDefault="00105AFF" w:rsidP="006D6E2D">
            <w:pPr>
              <w:jc w:val="center"/>
              <w:rPr>
                <w:rFonts w:ascii="Trebuchet MS" w:hAnsi="Trebuchet MS" w:cs="Arial"/>
                <w:b/>
                <w:color w:val="0000FF"/>
                <w:sz w:val="20"/>
                <w:szCs w:val="20"/>
                <w:highlight w:val="lightGray"/>
              </w:rPr>
            </w:pPr>
            <w:r w:rsidRPr="003F2710"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  <w:t>Please arrive at least 10 minutes before your appointment and proceed to the International Patients Counter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B34FBC">
              <w:rPr>
                <w:rFonts w:ascii="Trebuchet MS" w:hAnsi="Trebuchet MS" w:cs="Arial"/>
                <w:sz w:val="20"/>
                <w:szCs w:val="20"/>
                <w:highlight w:val="yellow"/>
              </w:rPr>
              <w:t>Own arrangements</w:t>
            </w:r>
          </w:p>
        </w:tc>
      </w:tr>
      <w:tr w:rsidR="00105AFF" w:rsidRPr="00661781" w:rsidTr="006D6E2D">
        <w:tc>
          <w:tcPr>
            <w:tcW w:w="2158" w:type="dxa"/>
            <w:gridSpan w:val="2"/>
            <w:vAlign w:val="center"/>
          </w:tcPr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3954C5">
              <w:rPr>
                <w:rFonts w:ascii="Trebuchet MS" w:hAnsi="Trebuchet MS" w:cs="Arial"/>
                <w:sz w:val="20"/>
                <w:szCs w:val="20"/>
                <w:highlight w:val="green"/>
              </w:rPr>
              <w:t>xxTime</w:t>
            </w:r>
            <w:proofErr w:type="spellEnd"/>
            <w:r w:rsidRPr="003954C5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45</w:t>
            </w:r>
            <w:r w:rsidRPr="003954C5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minutes after pick up from hotel</w:t>
            </w:r>
          </w:p>
        </w:tc>
        <w:tc>
          <w:tcPr>
            <w:tcW w:w="4855" w:type="dxa"/>
            <w:gridSpan w:val="2"/>
            <w:vAlign w:val="center"/>
          </w:tcPr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if there is NOT a consultation on a different day to the surgery appointment and WE are</w:t>
            </w:r>
            <w:r w:rsidRPr="00533925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 doing transfers</w:t>
            </w:r>
          </w:p>
          <w:p w:rsidR="006D6E2D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ARRIVE AT </w:t>
            </w:r>
            <w:r w:rsidR="006D6E2D" w:rsidRPr="00875630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PHUKET INTERNATIONAL HOSPITAL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lastRenderedPageBreak/>
              <w:t>Please proceed to the International Patients Desk to meet your Coordinator.</w:t>
            </w:r>
          </w:p>
        </w:tc>
        <w:tc>
          <w:tcPr>
            <w:tcW w:w="2347" w:type="dxa"/>
            <w:vAlign w:val="center"/>
          </w:tcPr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105AFF" w:rsidRPr="00CB2E13" w:rsidTr="006D6E2D"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Pr="008D4940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>xxTime</w:t>
            </w:r>
            <w:proofErr w:type="spellEnd"/>
          </w:p>
        </w:tc>
        <w:tc>
          <w:tcPr>
            <w:tcW w:w="4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Use this if there is the consultation is on a different day to the surgery appointment </w:t>
            </w:r>
          </w:p>
          <w:p w:rsidR="00105AFF" w:rsidRPr="008D4940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CONSULTATION &amp; PRE-OPERATIVE TESTS</w:t>
            </w:r>
          </w:p>
          <w:p w:rsidR="00105AFF" w:rsidRPr="008D4940" w:rsidRDefault="00105AFF" w:rsidP="006D6E2D">
            <w:pPr>
              <w:jc w:val="center"/>
              <w:rPr>
                <w:rFonts w:ascii="Trebuchet MS" w:hAnsi="Trebuchet MS" w:cs="Arial"/>
                <w:sz w:val="16"/>
                <w:szCs w:val="16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Meet the surgeon and have any required pre-operative tests, X-Rays </w:t>
            </w:r>
            <w:proofErr w:type="spellStart"/>
            <w:r>
              <w:rPr>
                <w:rFonts w:ascii="Trebuchet MS" w:hAnsi="Trebuchet MS" w:cs="Arial"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Pr="008D4940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 xml:space="preserve">Dr </w:t>
            </w:r>
            <w:proofErr w:type="spellStart"/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>xxxxx</w:t>
            </w:r>
            <w:proofErr w:type="spellEnd"/>
          </w:p>
        </w:tc>
      </w:tr>
      <w:tr w:rsidR="00105AFF" w:rsidRPr="00661781" w:rsidTr="006D6E2D">
        <w:tc>
          <w:tcPr>
            <w:tcW w:w="2158" w:type="dxa"/>
            <w:gridSpan w:val="2"/>
            <w:vAlign w:val="center"/>
          </w:tcPr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 w:rsidRPr="009E2758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</w:p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E93C24">
              <w:rPr>
                <w:rFonts w:ascii="Trebuchet MS" w:hAnsi="Trebuchet MS" w:cs="Arial"/>
                <w:sz w:val="20"/>
                <w:szCs w:val="20"/>
              </w:rPr>
              <w:t>Time TBA</w:t>
            </w:r>
          </w:p>
        </w:tc>
        <w:tc>
          <w:tcPr>
            <w:tcW w:w="4855" w:type="dxa"/>
            <w:gridSpan w:val="2"/>
            <w:vAlign w:val="center"/>
          </w:tcPr>
          <w:p w:rsidR="00105AFF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</w:p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SURGERY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661781">
              <w:rPr>
                <w:rFonts w:ascii="Trebuchet MS" w:hAnsi="Trebuchet MS" w:cs="Arial"/>
                <w:sz w:val="20"/>
                <w:szCs w:val="20"/>
              </w:rPr>
              <w:t>As discussed and agreed with the surgeon</w:t>
            </w:r>
          </w:p>
          <w:p w:rsidR="00105AFF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You are having an out-patient procedure and will not be hospitalised overnight</w:t>
            </w:r>
          </w:p>
        </w:tc>
        <w:tc>
          <w:tcPr>
            <w:tcW w:w="2347" w:type="dxa"/>
            <w:vAlign w:val="center"/>
          </w:tcPr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 xml:space="preserve">Dr </w:t>
            </w:r>
            <w:proofErr w:type="spellStart"/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>xxxxx</w:t>
            </w:r>
            <w:proofErr w:type="spellEnd"/>
          </w:p>
        </w:tc>
      </w:tr>
      <w:tr w:rsidR="00105AFF" w:rsidRPr="00CB2E13" w:rsidTr="006D6E2D">
        <w:tc>
          <w:tcPr>
            <w:tcW w:w="2158" w:type="dxa"/>
            <w:gridSpan w:val="2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Date &amp; Time TBA</w:t>
            </w:r>
          </w:p>
        </w:tc>
        <w:tc>
          <w:tcPr>
            <w:tcW w:w="4855" w:type="dxa"/>
            <w:gridSpan w:val="2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f we are providing hospital transfers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RETURN TO HOTEL </w:t>
            </w:r>
          </w:p>
          <w:p w:rsidR="00105AFF" w:rsidRPr="00661781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Your transfer back to your hotel will be arranged by the </w:t>
            </w:r>
            <w:r w:rsidRPr="00661781">
              <w:rPr>
                <w:rFonts w:ascii="Trebuchet MS" w:hAnsi="Trebuchet MS" w:cs="Arial"/>
                <w:sz w:val="20"/>
                <w:szCs w:val="20"/>
              </w:rPr>
              <w:t>International Patient Coordinator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following confirmation of your discharge time.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16"/>
                <w:szCs w:val="16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You will be advised of your post-operative follow up appointment time and day.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16"/>
                <w:szCs w:val="16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 xml:space="preserve">Please ensure you understand how to contact the hospital should you need assistance or advice before your </w:t>
            </w:r>
            <w:proofErr w:type="spellStart"/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>post operative</w:t>
            </w:r>
            <w:proofErr w:type="spellEnd"/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 xml:space="preserve"> consultation.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>Please follow the surgeon’s advice on post-operative care. Should you have any concerns during your recovery period please contact the hospital coordinator or call the hospital immediately.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>You must return to the hospital at the request of the surgeon for follow up or additional treatment/dressing changes.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>Failure to do so may result in complications.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  <w:tc>
          <w:tcPr>
            <w:tcW w:w="2347" w:type="dxa"/>
            <w:vAlign w:val="center"/>
          </w:tcPr>
          <w:p w:rsidR="006D6E2D" w:rsidRPr="008D4940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Phuket International Aesthetic Centre</w:t>
            </w:r>
          </w:p>
          <w:p w:rsidR="006D6E2D" w:rsidRPr="008D4940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6D6E2D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Ph: +66 (0) 7624 9400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105AFF" w:rsidRPr="00CB2E13" w:rsidTr="006D6E2D"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lightGray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Date &amp; Time TBA</w:t>
            </w:r>
          </w:p>
        </w:tc>
        <w:tc>
          <w:tcPr>
            <w:tcW w:w="4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f </w:t>
            </w: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the 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client doing own hospital transfers</w:t>
            </w: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RETURN TO HOTEL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="00105AFF" w:rsidRPr="00143249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143249">
              <w:rPr>
                <w:rFonts w:ascii="Trebuchet MS" w:hAnsi="Trebuchet MS" w:cs="Arial"/>
                <w:sz w:val="20"/>
                <w:szCs w:val="20"/>
              </w:rPr>
              <w:t>You will be advised of your post-operative follow up appointment time and day.</w:t>
            </w:r>
          </w:p>
          <w:p w:rsidR="00105AFF" w:rsidRPr="00143249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143249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143249">
              <w:rPr>
                <w:rFonts w:ascii="Trebuchet MS" w:hAnsi="Trebuchet MS" w:cs="Arial"/>
                <w:sz w:val="20"/>
                <w:szCs w:val="20"/>
              </w:rPr>
              <w:t xml:space="preserve">Please ensure you understand how to contact the hospital should you need assistance or advice before your </w:t>
            </w:r>
            <w:proofErr w:type="spellStart"/>
            <w:r w:rsidRPr="00143249">
              <w:rPr>
                <w:rFonts w:ascii="Trebuchet MS" w:hAnsi="Trebuchet MS" w:cs="Arial"/>
                <w:sz w:val="20"/>
                <w:szCs w:val="20"/>
              </w:rPr>
              <w:t>post operative</w:t>
            </w:r>
            <w:proofErr w:type="spellEnd"/>
            <w:r w:rsidRPr="00143249">
              <w:rPr>
                <w:rFonts w:ascii="Trebuchet MS" w:hAnsi="Trebuchet MS" w:cs="Arial"/>
                <w:sz w:val="20"/>
                <w:szCs w:val="20"/>
              </w:rPr>
              <w:t xml:space="preserve"> consultation.</w:t>
            </w:r>
          </w:p>
          <w:p w:rsidR="00105AFF" w:rsidRPr="00143249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143249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143249">
              <w:rPr>
                <w:rFonts w:ascii="Trebuchet MS" w:hAnsi="Trebuchet MS" w:cs="Arial"/>
                <w:sz w:val="20"/>
                <w:szCs w:val="20"/>
              </w:rPr>
              <w:t>Please follow the surgeon’s advice on post-operative care. Should you have any concerns during your recovery period please contact the hospital coordinator or call the hospital immediately.</w:t>
            </w:r>
          </w:p>
          <w:p w:rsidR="00105AFF" w:rsidRPr="00143249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143249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143249">
              <w:rPr>
                <w:rFonts w:ascii="Trebuchet MS" w:hAnsi="Trebuchet MS" w:cs="Arial"/>
                <w:sz w:val="20"/>
                <w:szCs w:val="20"/>
              </w:rPr>
              <w:t>You must return to the hospital at the request of the surgeon for follow up or additional treatment/dressing changes.</w:t>
            </w:r>
          </w:p>
          <w:p w:rsidR="00105AFF" w:rsidRPr="00143249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lightGray"/>
              </w:rPr>
            </w:pPr>
            <w:r w:rsidRPr="00143249">
              <w:rPr>
                <w:rFonts w:ascii="Trebuchet MS" w:hAnsi="Trebuchet MS" w:cs="Arial"/>
                <w:sz w:val="20"/>
                <w:szCs w:val="20"/>
              </w:rPr>
              <w:t>Failure to do so may result in complications.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BD5006">
              <w:rPr>
                <w:rFonts w:ascii="Trebuchet MS" w:hAnsi="Trebuchet MS" w:cs="Arial"/>
                <w:sz w:val="20"/>
                <w:szCs w:val="20"/>
                <w:highlight w:val="yellow"/>
              </w:rPr>
              <w:t>Own arrangements</w:t>
            </w:r>
          </w:p>
        </w:tc>
      </w:tr>
      <w:tr w:rsidR="00105AFF" w:rsidRPr="00CB2E13" w:rsidTr="006D6E2D">
        <w:tc>
          <w:tcPr>
            <w:tcW w:w="2158" w:type="dxa"/>
            <w:gridSpan w:val="2"/>
            <w:vAlign w:val="center"/>
          </w:tcPr>
          <w:p w:rsidR="00105AFF" w:rsidRPr="00CB2E13" w:rsidRDefault="00105AFF" w:rsidP="006D6E2D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4843" w:type="dxa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OWN ARRANGEMENTS</w:t>
            </w:r>
          </w:p>
          <w:p w:rsidR="00105AFF" w:rsidRPr="00CB2E13" w:rsidRDefault="00105AFF" w:rsidP="006D6E2D">
            <w:pPr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Once you are up to it there is plenty to do during your stay in </w:t>
            </w:r>
            <w:smartTag w:uri="urn:schemas-microsoft-com:office:smarttags" w:element="place">
              <w:smartTag w:uri="urn:schemas-microsoft-com:office:smarttags" w:element="country-region">
                <w:r w:rsidRPr="00CB2E13">
                  <w:rPr>
                    <w:rFonts w:ascii="Trebuchet MS" w:hAnsi="Trebuchet MS" w:cs="Arial"/>
                    <w:sz w:val="20"/>
                    <w:szCs w:val="20"/>
                  </w:rPr>
                  <w:t>Thailand</w:t>
                </w:r>
              </w:smartTag>
            </w:smartTag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such:</w:t>
            </w:r>
          </w:p>
          <w:p w:rsidR="00105AFF" w:rsidRPr="00CB2E13" w:rsidRDefault="00105AFF" w:rsidP="006D6E2D">
            <w:pPr>
              <w:numPr>
                <w:ilvl w:val="0"/>
                <w:numId w:val="13"/>
              </w:numPr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lastRenderedPageBreak/>
              <w:t>Sightseeing and tours</w:t>
            </w:r>
          </w:p>
          <w:p w:rsidR="00105AFF" w:rsidRPr="00CB2E13" w:rsidRDefault="00105AFF" w:rsidP="006D6E2D">
            <w:pPr>
              <w:numPr>
                <w:ilvl w:val="0"/>
                <w:numId w:val="13"/>
              </w:numPr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Spa/Pampering sessions</w:t>
            </w:r>
          </w:p>
          <w:p w:rsidR="00105AFF" w:rsidRPr="00CB2E13" w:rsidRDefault="00105AFF" w:rsidP="006D6E2D">
            <w:pPr>
              <w:numPr>
                <w:ilvl w:val="0"/>
                <w:numId w:val="13"/>
              </w:numPr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Shopping</w:t>
            </w:r>
          </w:p>
          <w:p w:rsidR="00105AFF" w:rsidRPr="00CB2E13" w:rsidRDefault="00105AFF" w:rsidP="006D6E2D">
            <w:pPr>
              <w:numPr>
                <w:ilvl w:val="0"/>
                <w:numId w:val="13"/>
              </w:numPr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Custom made tailoring</w:t>
            </w:r>
          </w:p>
          <w:p w:rsidR="00105AFF" w:rsidRPr="00CB2E13" w:rsidRDefault="00105AFF" w:rsidP="006D6E2D">
            <w:pPr>
              <w:numPr>
                <w:ilvl w:val="0"/>
                <w:numId w:val="13"/>
              </w:numPr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Day/Night Markets</w:t>
            </w:r>
          </w:p>
          <w:p w:rsidR="00105AFF" w:rsidRPr="00CB2E13" w:rsidRDefault="00105AFF" w:rsidP="006D6E2D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sz w:val="20"/>
                <w:szCs w:val="20"/>
              </w:rPr>
              <w:t>During recovery, please do not undertake activities that could risk your recovery</w:t>
            </w:r>
          </w:p>
        </w:tc>
        <w:tc>
          <w:tcPr>
            <w:tcW w:w="2359" w:type="dxa"/>
            <w:gridSpan w:val="2"/>
            <w:vAlign w:val="center"/>
          </w:tcPr>
          <w:p w:rsidR="00105AFF" w:rsidRPr="00CB2E13" w:rsidRDefault="00105AFF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6D6E2D" w:rsidRPr="00CB2E13" w:rsidTr="006D6E2D">
        <w:tc>
          <w:tcPr>
            <w:tcW w:w="2158" w:type="dxa"/>
            <w:gridSpan w:val="2"/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color w:val="FF0000"/>
                <w:sz w:val="20"/>
                <w:szCs w:val="20"/>
                <w:highlight w:val="yellow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>xxTime</w:t>
            </w:r>
            <w:proofErr w:type="spellEnd"/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30 minutes before the appointment time </w:t>
            </w:r>
          </w:p>
        </w:tc>
        <w:tc>
          <w:tcPr>
            <w:tcW w:w="4855" w:type="dxa"/>
            <w:gridSpan w:val="2"/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</w:pP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If client having dental treatment &amp; </w:t>
            </w: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we are 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doing transfers to clinic</w:t>
            </w:r>
          </w:p>
          <w:p w:rsidR="006D6E2D" w:rsidRDefault="006D6E2D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TRANSFER FOR DENTAL APPOINTMENT</w:t>
            </w:r>
          </w:p>
          <w:p w:rsidR="006D6E2D" w:rsidRPr="00D57CA6" w:rsidRDefault="006D6E2D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</w:p>
          <w:p w:rsidR="006D6E2D" w:rsidRPr="00D57CA6" w:rsidRDefault="006D6E2D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D57CA6">
              <w:rPr>
                <w:rFonts w:ascii="Trebuchet MS" w:hAnsi="Trebuchet MS" w:cs="Arial"/>
                <w:b/>
                <w:sz w:val="20"/>
                <w:szCs w:val="20"/>
              </w:rPr>
              <w:t>Sea Smile Dental Clinic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189/18 Rathutit200Year, </w:t>
            </w:r>
            <w:proofErr w:type="spellStart"/>
            <w:r w:rsidRPr="00CB2E13">
              <w:rPr>
                <w:rFonts w:ascii="Trebuchet MS" w:hAnsi="Trebuchet MS" w:cs="Arial"/>
                <w:sz w:val="20"/>
                <w:szCs w:val="20"/>
              </w:rPr>
              <w:t>Patong</w:t>
            </w:r>
            <w:proofErr w:type="spellEnd"/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Beach, Kathu</w:t>
            </w:r>
          </w:p>
          <w:p w:rsidR="006D6E2D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Phuket 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F4359B">
              <w:rPr>
                <w:rFonts w:ascii="Trebuchet MS" w:hAnsi="Trebuchet MS" w:cs="Arial"/>
                <w:sz w:val="20"/>
                <w:szCs w:val="20"/>
              </w:rPr>
              <w:t>Please meet the driver in the Hotel lobby for your complimentary one</w:t>
            </w:r>
            <w:r>
              <w:rPr>
                <w:rFonts w:ascii="Trebuchet MS" w:hAnsi="Trebuchet MS" w:cs="Arial"/>
                <w:sz w:val="20"/>
                <w:szCs w:val="20"/>
              </w:rPr>
              <w:t>-</w:t>
            </w:r>
            <w:r w:rsidRPr="00F4359B">
              <w:rPr>
                <w:rFonts w:ascii="Trebuchet MS" w:hAnsi="Trebuchet MS" w:cs="Arial"/>
                <w:sz w:val="20"/>
                <w:szCs w:val="20"/>
              </w:rPr>
              <w:t xml:space="preserve">way transfer to </w:t>
            </w:r>
            <w:r>
              <w:rPr>
                <w:rFonts w:ascii="Trebuchet MS" w:hAnsi="Trebuchet MS" w:cs="Arial"/>
                <w:sz w:val="20"/>
                <w:szCs w:val="20"/>
              </w:rPr>
              <w:t>Bangkok</w:t>
            </w:r>
            <w:r w:rsidRPr="00F4359B">
              <w:rPr>
                <w:rFonts w:ascii="Trebuchet MS" w:hAnsi="Trebuchet MS" w:cs="Arial"/>
                <w:sz w:val="20"/>
                <w:szCs w:val="20"/>
              </w:rPr>
              <w:t xml:space="preserve"> Smile Dental Clinic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for your first visit.</w:t>
            </w:r>
          </w:p>
        </w:tc>
        <w:tc>
          <w:tcPr>
            <w:tcW w:w="2347" w:type="dxa"/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Sea Smile Dental Clinic</w:t>
            </w:r>
          </w:p>
          <w:p w:rsidR="006D6E2D" w:rsidRPr="00CB2E13" w:rsidRDefault="00600D84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hyperlink r:id="rId7" w:tgtFrame="_blank" w:history="1">
              <w:r w:rsidR="006D6E2D" w:rsidRPr="00CB2E13">
                <w:rPr>
                  <w:rFonts w:ascii="Trebuchet MS" w:hAnsi="Trebuchet MS" w:cs="Arial"/>
                  <w:sz w:val="20"/>
                  <w:szCs w:val="20"/>
                </w:rPr>
                <w:t>+66 2 664 2711</w:t>
              </w:r>
            </w:hyperlink>
          </w:p>
        </w:tc>
      </w:tr>
      <w:tr w:rsidR="006D6E2D" w:rsidRPr="00CB2E13" w:rsidTr="006D6E2D"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E2D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green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lightGray"/>
              </w:rPr>
            </w:pP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time</w:t>
            </w:r>
          </w:p>
        </w:tc>
        <w:tc>
          <w:tcPr>
            <w:tcW w:w="4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</w:pP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If client having dental treatment &amp; doing own transfers to clinic</w:t>
            </w: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 or no transfer is provided</w:t>
            </w:r>
          </w:p>
          <w:p w:rsidR="006D6E2D" w:rsidRDefault="006D6E2D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DENTAL </w:t>
            </w: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APPOINTMENT</w:t>
            </w:r>
          </w:p>
          <w:p w:rsidR="006D6E2D" w:rsidRPr="00D57CA6" w:rsidRDefault="006D6E2D" w:rsidP="006D6E2D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</w:p>
          <w:p w:rsidR="006D6E2D" w:rsidRPr="00D57CA6" w:rsidRDefault="006D6E2D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D57CA6">
              <w:rPr>
                <w:rFonts w:ascii="Trebuchet MS" w:hAnsi="Trebuchet MS" w:cs="Arial"/>
                <w:b/>
                <w:sz w:val="20"/>
                <w:szCs w:val="20"/>
              </w:rPr>
              <w:t>Sea Smile Dental Clinic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189/18 Rathutit200Year, </w:t>
            </w:r>
            <w:proofErr w:type="spellStart"/>
            <w:r w:rsidRPr="00CB2E13">
              <w:rPr>
                <w:rFonts w:ascii="Trebuchet MS" w:hAnsi="Trebuchet MS" w:cs="Arial"/>
                <w:sz w:val="20"/>
                <w:szCs w:val="20"/>
              </w:rPr>
              <w:t>Patong</w:t>
            </w:r>
            <w:proofErr w:type="spellEnd"/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Beach, Kathu</w:t>
            </w:r>
          </w:p>
          <w:p w:rsidR="006D6E2D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Phuket 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143249">
              <w:rPr>
                <w:rFonts w:ascii="Trebuchet MS" w:hAnsi="Trebuchet MS" w:cs="Arial"/>
                <w:sz w:val="20"/>
                <w:szCs w:val="20"/>
              </w:rPr>
              <w:t>Please arrive at the practice at least 10 minutes prior to your appointment at Sea Smile Dental Clinic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lightGray"/>
              </w:rPr>
            </w:pP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NOTE: 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Your Appointment is at </w:t>
            </w:r>
            <w:proofErr w:type="spellStart"/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>xxTime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Sea Smile Dental Clinic</w:t>
            </w:r>
          </w:p>
          <w:p w:rsidR="006D6E2D" w:rsidRPr="00CB2E13" w:rsidRDefault="00600D84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lightGray"/>
              </w:rPr>
            </w:pPr>
            <w:hyperlink r:id="rId8" w:tgtFrame="_blank" w:history="1">
              <w:r w:rsidR="006D6E2D" w:rsidRPr="00CB2E13">
                <w:rPr>
                  <w:rFonts w:ascii="Trebuchet MS" w:hAnsi="Trebuchet MS" w:cs="Arial"/>
                  <w:sz w:val="20"/>
                  <w:szCs w:val="20"/>
                </w:rPr>
                <w:t>+66 2 664 2711</w:t>
              </w:r>
            </w:hyperlink>
          </w:p>
        </w:tc>
      </w:tr>
      <w:tr w:rsidR="006D6E2D" w:rsidRPr="00CB2E13" w:rsidTr="006D6E2D"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Date &amp; TBA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4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</w:pP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If client having dental treatment 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Should you require subsequent visits to the dental practice, the staff will coordinate and advise you of the time/date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5F532D" w:rsidRPr="00CB2E13" w:rsidTr="006D6E2D">
        <w:tc>
          <w:tcPr>
            <w:tcW w:w="2158" w:type="dxa"/>
            <w:gridSpan w:val="2"/>
            <w:vAlign w:val="center"/>
          </w:tcPr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Date &amp; Time TBA</w:t>
            </w:r>
          </w:p>
        </w:tc>
        <w:tc>
          <w:tcPr>
            <w:tcW w:w="4843" w:type="dxa"/>
            <w:vAlign w:val="center"/>
          </w:tcPr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</w:pP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If we are providing hospital transfers</w:t>
            </w:r>
          </w:p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POST-OPERATIVE CONSULTATION</w:t>
            </w:r>
          </w:p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Please meet the driver at the hotel lobby for your return transport to the hospital for your post-operative consultation with your surgeon.</w:t>
            </w:r>
          </w:p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color w:val="FF00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Your transfer back to your hotel will be arranged by the Nurses at International Patients Ward following your </w:t>
            </w:r>
            <w:proofErr w:type="spellStart"/>
            <w:r w:rsidRPr="00CB2E13">
              <w:rPr>
                <w:rFonts w:ascii="Trebuchet MS" w:hAnsi="Trebuchet MS" w:cs="Arial"/>
                <w:sz w:val="20"/>
                <w:szCs w:val="20"/>
              </w:rPr>
              <w:t>post operative</w:t>
            </w:r>
            <w:proofErr w:type="spellEnd"/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consultation</w:t>
            </w:r>
          </w:p>
        </w:tc>
        <w:tc>
          <w:tcPr>
            <w:tcW w:w="2359" w:type="dxa"/>
            <w:gridSpan w:val="2"/>
            <w:vAlign w:val="center"/>
          </w:tcPr>
          <w:p w:rsidR="006D6E2D" w:rsidRPr="008D4940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Phuket International Aesthetic Centre</w:t>
            </w:r>
          </w:p>
          <w:p w:rsidR="006D6E2D" w:rsidRPr="008D4940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6D6E2D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Ph: +66 (0) 7624 9400</w:t>
            </w:r>
          </w:p>
          <w:p w:rsidR="005F532D" w:rsidRPr="00CB2E13" w:rsidRDefault="005F53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5F532D" w:rsidRPr="00CB2E13" w:rsidTr="006D6E2D"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Date &amp; Time TBA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</w:pP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If client doing own transfers to hospital</w:t>
            </w:r>
          </w:p>
          <w:p w:rsidR="005F532D" w:rsidRPr="00F4359B" w:rsidRDefault="005F532D" w:rsidP="002F580D">
            <w:pPr>
              <w:jc w:val="center"/>
              <w:rPr>
                <w:rFonts w:ascii="Trebuchet MS" w:hAnsi="Trebuchet MS" w:cs="Arial"/>
                <w:b/>
                <w:color w:val="FF9900"/>
                <w:sz w:val="20"/>
                <w:szCs w:val="20"/>
              </w:rPr>
            </w:pPr>
            <w:r w:rsidRPr="00F4359B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POST-OPERATIVE CONSULTATION</w:t>
            </w:r>
          </w:p>
          <w:p w:rsidR="005F532D" w:rsidRPr="00F4359B" w:rsidRDefault="005F532D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F4359B">
              <w:rPr>
                <w:rFonts w:ascii="Trebuchet MS" w:hAnsi="Trebuchet MS" w:cs="Arial"/>
                <w:b/>
                <w:color w:val="FF0000"/>
                <w:sz w:val="20"/>
                <w:szCs w:val="20"/>
              </w:rPr>
              <w:t>Please arrive at the hospital 10 minutes before</w:t>
            </w:r>
            <w:r w:rsidRPr="00F4359B">
              <w:rPr>
                <w:rFonts w:ascii="Trebuchet MS" w:hAnsi="Trebuchet MS" w:cs="Arial"/>
                <w:sz w:val="20"/>
                <w:szCs w:val="20"/>
              </w:rPr>
              <w:t xml:space="preserve"> your post-operative consultation with the surgeon.</w:t>
            </w:r>
          </w:p>
          <w:p w:rsidR="005F532D" w:rsidRPr="00F4359B" w:rsidRDefault="005F532D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5F532D" w:rsidRPr="00CF4761" w:rsidRDefault="005F532D" w:rsidP="002F580D">
            <w:pPr>
              <w:jc w:val="center"/>
              <w:rPr>
                <w:rFonts w:ascii="Trebuchet MS" w:hAnsi="Trebuchet MS" w:cs="Arial"/>
                <w:b/>
                <w:color w:val="FF9900"/>
                <w:sz w:val="20"/>
                <w:szCs w:val="20"/>
                <w:highlight w:val="lightGray"/>
              </w:rPr>
            </w:pPr>
            <w:r w:rsidRPr="00F4359B">
              <w:rPr>
                <w:rFonts w:ascii="Trebuchet MS" w:hAnsi="Trebuchet MS" w:cs="Arial"/>
                <w:sz w:val="20"/>
                <w:szCs w:val="20"/>
              </w:rPr>
              <w:t>Your appointment time was provided when you were discharged from the hospital</w:t>
            </w:r>
          </w:p>
        </w:tc>
        <w:tc>
          <w:tcPr>
            <w:tcW w:w="2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BF1F57">
              <w:rPr>
                <w:rFonts w:ascii="Trebuchet MS" w:hAnsi="Trebuchet MS" w:cs="Arial"/>
                <w:sz w:val="20"/>
                <w:szCs w:val="20"/>
                <w:highlight w:val="yellow"/>
              </w:rPr>
              <w:t>Own arrangements</w:t>
            </w:r>
          </w:p>
        </w:tc>
      </w:tr>
      <w:tr w:rsidR="005F532D" w:rsidRPr="00CB2E13" w:rsidTr="006D6E2D">
        <w:tc>
          <w:tcPr>
            <w:tcW w:w="2158" w:type="dxa"/>
            <w:gridSpan w:val="2"/>
            <w:vAlign w:val="center"/>
          </w:tcPr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color w:val="0070C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r>
              <w:rPr>
                <w:rFonts w:ascii="Trebuchet MS" w:hAnsi="Trebuchet MS" w:cs="Arial"/>
                <w:sz w:val="20"/>
                <w:szCs w:val="20"/>
              </w:rPr>
              <w:t>11.00am</w:t>
            </w:r>
          </w:p>
        </w:tc>
        <w:tc>
          <w:tcPr>
            <w:tcW w:w="4843" w:type="dxa"/>
            <w:vAlign w:val="center"/>
          </w:tcPr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b/>
                <w:color w:val="FF9900"/>
                <w:sz w:val="16"/>
                <w:szCs w:val="16"/>
              </w:rPr>
            </w:pP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If we are providing accommodation</w:t>
            </w:r>
          </w:p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HOTEL CHECK-OUT</w:t>
            </w:r>
          </w:p>
          <w:p w:rsidR="00BF1F57" w:rsidRDefault="00BF1F57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784CA8">
              <w:rPr>
                <w:rFonts w:ascii="Trebuchet MS" w:hAnsi="Trebuchet MS" w:cs="Arial"/>
                <w:sz w:val="20"/>
                <w:szCs w:val="20"/>
              </w:rPr>
              <w:t>Please settle any costs such as telephone calls, room service or additional nights stayed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="00BF1F57" w:rsidRDefault="00BF1F57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Check-out time is 11.00am. 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If you would like to stay in the room longer than </w:t>
            </w:r>
            <w:r>
              <w:rPr>
                <w:rFonts w:ascii="Trebuchet MS" w:hAnsi="Trebuchet MS" w:cs="Arial"/>
                <w:sz w:val="20"/>
                <w:szCs w:val="20"/>
              </w:rPr>
              <w:t>11.00a</w:t>
            </w:r>
            <w:r w:rsidRPr="00CB2E13">
              <w:rPr>
                <w:rFonts w:ascii="Trebuchet MS" w:hAnsi="Trebuchet MS" w:cs="Arial"/>
                <w:sz w:val="20"/>
                <w:szCs w:val="20"/>
              </w:rPr>
              <w:t>m, additional costs apply. Please ask the reception desk about the extra cost.</w:t>
            </w:r>
          </w:p>
        </w:tc>
        <w:tc>
          <w:tcPr>
            <w:tcW w:w="2359" w:type="dxa"/>
            <w:gridSpan w:val="2"/>
            <w:vAlign w:val="center"/>
          </w:tcPr>
          <w:p w:rsidR="005F532D" w:rsidRPr="00CB2E13" w:rsidRDefault="005F532D" w:rsidP="002F580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6D6E2D" w:rsidRPr="00CB2E13" w:rsidTr="006D6E2D"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proofErr w:type="spellStart"/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xxTime</w:t>
            </w:r>
            <w:proofErr w:type="spellEnd"/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</w:p>
        </w:tc>
        <w:tc>
          <w:tcPr>
            <w:tcW w:w="4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b/>
                <w:color w:val="FF9900"/>
                <w:sz w:val="16"/>
                <w:szCs w:val="16"/>
              </w:rPr>
            </w:pP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If we are providing airport transfers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TRANSFER TO AIRPORT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lastRenderedPageBreak/>
              <w:t xml:space="preserve">You have advised us that your flight departs at </w:t>
            </w:r>
            <w:proofErr w:type="spellStart"/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>xxxxxx</w:t>
            </w:r>
            <w:proofErr w:type="spellEnd"/>
            <w:r w:rsidRPr="00CB2E13">
              <w:rPr>
                <w:rFonts w:ascii="Trebuchet MS" w:hAnsi="Trebuchet MS" w:cs="Arial"/>
                <w:sz w:val="20"/>
                <w:szCs w:val="20"/>
              </w:rPr>
              <w:t xml:space="preserve">  Please check this and advise the ground services team of any changes for your return trip to the airport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b/>
                <w:color w:val="FF99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</w:rPr>
              <w:t>Please meet the driver in the hotel lobby for your pre-paid transport to the airport for your flight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E2D" w:rsidRPr="008D4940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lastRenderedPageBreak/>
              <w:t>Phuket International Aesthetic Centre</w:t>
            </w:r>
          </w:p>
          <w:p w:rsidR="006D6E2D" w:rsidRPr="008D4940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6D6E2D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Ph: +66 (0) 7624 9400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6D6E2D" w:rsidRPr="00661781" w:rsidTr="006D6E2D">
        <w:tc>
          <w:tcPr>
            <w:tcW w:w="2158" w:type="dxa"/>
            <w:gridSpan w:val="2"/>
            <w:vAlign w:val="center"/>
          </w:tcPr>
          <w:p w:rsidR="006D6E2D" w:rsidRPr="00FD783C" w:rsidRDefault="006D6E2D" w:rsidP="006D6E2D">
            <w:pPr>
              <w:jc w:val="center"/>
              <w:rPr>
                <w:rFonts w:ascii="Trebuchet MS" w:hAnsi="Trebuchet MS" w:cs="Arial"/>
                <w:color w:val="0070C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lastRenderedPageBreak/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  <w:r w:rsidRPr="008D4940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FD783C">
              <w:rPr>
                <w:rFonts w:ascii="Trebuchet MS" w:hAnsi="Trebuchet MS" w:cs="Arial"/>
                <w:sz w:val="20"/>
                <w:szCs w:val="20"/>
                <w:highlight w:val="green"/>
              </w:rPr>
              <w:t>xxxxtime</w:t>
            </w:r>
            <w:proofErr w:type="spellEnd"/>
          </w:p>
        </w:tc>
        <w:tc>
          <w:tcPr>
            <w:tcW w:w="4855" w:type="dxa"/>
            <w:gridSpan w:val="2"/>
            <w:vAlign w:val="center"/>
          </w:tcPr>
          <w:p w:rsidR="006D6E2D" w:rsidRDefault="006D6E2D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397048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f we are providing </w:t>
            </w: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transfers AND providing the flights </w:t>
            </w:r>
          </w:p>
          <w:p w:rsidR="006D6E2D" w:rsidRPr="00FD783C" w:rsidRDefault="006D6E2D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FD783C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TRANSFER TO AIRPORT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FLIGHT </w:t>
            </w:r>
            <w:proofErr w:type="spellStart"/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  <w:t>xxxx</w:t>
            </w:r>
            <w:proofErr w:type="spellEnd"/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FROM </w:t>
            </w: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BANGKOK</w:t>
            </w: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TO </w:t>
            </w:r>
            <w:proofErr w:type="spellStart"/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  <w:t>xxxx</w:t>
            </w:r>
            <w:proofErr w:type="spellEnd"/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D</w:t>
            </w:r>
            <w:r w:rsidRPr="00CB2E13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EPARTS </w:t>
            </w:r>
            <w:proofErr w:type="spellStart"/>
            <w:r w:rsidRPr="00143249"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  <w:t>xxxxtime</w:t>
            </w:r>
            <w:proofErr w:type="spellEnd"/>
          </w:p>
          <w:p w:rsidR="006D6E2D" w:rsidRPr="00734276" w:rsidRDefault="006D6E2D" w:rsidP="006D6E2D">
            <w:pPr>
              <w:jc w:val="center"/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</w:pPr>
            <w:r w:rsidRPr="00734276"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  <w:t>Recommended check-in at the airport for International flights is three hours prior to departure</w:t>
            </w:r>
          </w:p>
          <w:p w:rsidR="006D6E2D" w:rsidRPr="00734276" w:rsidRDefault="006D6E2D" w:rsidP="006D6E2D">
            <w:pPr>
              <w:jc w:val="center"/>
              <w:rPr>
                <w:rFonts w:ascii="Trebuchet MS" w:hAnsi="Trebuchet MS" w:cs="Arial"/>
                <w:sz w:val="16"/>
                <w:szCs w:val="16"/>
              </w:rPr>
            </w:pPr>
          </w:p>
          <w:p w:rsidR="006D6E2D" w:rsidRPr="002E439C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734276">
              <w:rPr>
                <w:rFonts w:ascii="Trebuchet MS" w:hAnsi="Trebuchet MS" w:cs="Arial"/>
                <w:sz w:val="20"/>
                <w:szCs w:val="20"/>
              </w:rPr>
              <w:t>Please check with the airline for any changes in the departure time of the flight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and </w:t>
            </w:r>
            <w:r w:rsidRPr="002E439C">
              <w:rPr>
                <w:rFonts w:ascii="Trebuchet MS" w:hAnsi="Trebuchet MS" w:cs="Arial"/>
                <w:sz w:val="20"/>
                <w:szCs w:val="20"/>
              </w:rPr>
              <w:t>advise Mr T if you wish to reschedule your transfer to the airport.</w:t>
            </w:r>
          </w:p>
          <w:p w:rsidR="006D6E2D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6D6E2D" w:rsidRPr="00FD783C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FD783C">
              <w:rPr>
                <w:rFonts w:ascii="Trebuchet MS" w:hAnsi="Trebuchet MS" w:cs="Arial"/>
                <w:sz w:val="20"/>
                <w:szCs w:val="20"/>
              </w:rPr>
              <w:t>Please meet the driver in the hotel lobby for your pre-paid transport to the airport</w:t>
            </w:r>
          </w:p>
        </w:tc>
        <w:tc>
          <w:tcPr>
            <w:tcW w:w="2347" w:type="dxa"/>
            <w:vAlign w:val="center"/>
          </w:tcPr>
          <w:p w:rsidR="006D6E2D" w:rsidRPr="008D4940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Phuket International Aesthetic Centre</w:t>
            </w:r>
          </w:p>
          <w:p w:rsidR="006D6E2D" w:rsidRPr="008D4940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6D6E2D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8D4940">
              <w:rPr>
                <w:rFonts w:ascii="Trebuchet MS" w:hAnsi="Trebuchet MS" w:cs="Arial"/>
                <w:sz w:val="20"/>
                <w:szCs w:val="20"/>
              </w:rPr>
              <w:t>Ph: +66 (0) 7624 9400</w:t>
            </w:r>
          </w:p>
          <w:p w:rsidR="006D6E2D" w:rsidRPr="00661781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6D6E2D" w:rsidRPr="00CB2E13" w:rsidTr="006D6E2D"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green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  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lightGray"/>
              </w:rPr>
            </w:pPr>
            <w:r w:rsidRPr="00262C72">
              <w:rPr>
                <w:rFonts w:ascii="Trebuchet MS" w:hAnsi="Trebuchet MS" w:cs="Arial"/>
                <w:sz w:val="20"/>
                <w:szCs w:val="20"/>
                <w:highlight w:val="green"/>
              </w:rPr>
              <w:t>(no time)</w:t>
            </w:r>
          </w:p>
        </w:tc>
        <w:tc>
          <w:tcPr>
            <w:tcW w:w="4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397048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f </w:t>
            </w:r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client doing own airport transfers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TRANSFER TO AIRPORT</w:t>
            </w:r>
          </w:p>
          <w:p w:rsidR="006D6E2D" w:rsidRPr="00262C72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262C72">
              <w:rPr>
                <w:rFonts w:ascii="Trebuchet MS" w:hAnsi="Trebuchet MS" w:cs="Arial"/>
                <w:sz w:val="20"/>
                <w:szCs w:val="20"/>
              </w:rPr>
              <w:t xml:space="preserve">You have arranged transfer to </w:t>
            </w:r>
            <w:r>
              <w:rPr>
                <w:rFonts w:ascii="Trebuchet MS" w:hAnsi="Trebuchet MS" w:cs="Arial"/>
                <w:sz w:val="20"/>
                <w:szCs w:val="20"/>
              </w:rPr>
              <w:t>the</w:t>
            </w:r>
            <w:r w:rsidRPr="00262C72">
              <w:rPr>
                <w:rFonts w:ascii="Trebuchet MS" w:hAnsi="Trebuchet MS" w:cs="Arial"/>
                <w:sz w:val="20"/>
                <w:szCs w:val="20"/>
              </w:rPr>
              <w:t xml:space="preserve"> airport </w:t>
            </w:r>
          </w:p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262C72">
              <w:rPr>
                <w:rFonts w:ascii="Trebuchet MS" w:hAnsi="Trebuchet MS" w:cs="Arial"/>
                <w:sz w:val="20"/>
                <w:szCs w:val="20"/>
              </w:rPr>
              <w:t>Please have a pleasant flight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282908">
              <w:rPr>
                <w:rFonts w:ascii="Trebuchet MS" w:hAnsi="Trebuchet MS" w:cs="Arial"/>
                <w:sz w:val="20"/>
                <w:szCs w:val="20"/>
                <w:highlight w:val="yellow"/>
              </w:rPr>
              <w:t>Own arrangements</w:t>
            </w:r>
          </w:p>
        </w:tc>
      </w:tr>
      <w:tr w:rsidR="006D6E2D" w:rsidRPr="00661781" w:rsidTr="006D6E2D">
        <w:tc>
          <w:tcPr>
            <w:tcW w:w="2158" w:type="dxa"/>
            <w:gridSpan w:val="2"/>
            <w:vAlign w:val="center"/>
          </w:tcPr>
          <w:p w:rsidR="006D6E2D" w:rsidRPr="00E70FC7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green"/>
              </w:rPr>
            </w:pPr>
            <w:proofErr w:type="spellStart"/>
            <w:r w:rsidRPr="00E70FC7">
              <w:rPr>
                <w:rFonts w:ascii="Trebuchet MS" w:hAnsi="Trebuchet MS" w:cs="Arial"/>
                <w:sz w:val="20"/>
                <w:szCs w:val="20"/>
                <w:highlight w:val="green"/>
              </w:rPr>
              <w:t>Xxxxdate</w:t>
            </w:r>
            <w:proofErr w:type="spellEnd"/>
          </w:p>
          <w:p w:rsidR="006D6E2D" w:rsidRPr="00661781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Time =40mins after</w:t>
            </w:r>
            <w:r w:rsidRPr="0046269C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pick up from Hotel</w:t>
            </w:r>
          </w:p>
        </w:tc>
        <w:tc>
          <w:tcPr>
            <w:tcW w:w="4855" w:type="dxa"/>
            <w:gridSpan w:val="2"/>
            <w:tcBorders>
              <w:bottom w:val="single" w:sz="4" w:space="0" w:color="auto"/>
            </w:tcBorders>
            <w:vAlign w:val="center"/>
          </w:tcPr>
          <w:p w:rsidR="006D6E2D" w:rsidRDefault="006D6E2D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397048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f we are providing </w:t>
            </w: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airport transfers but not the flights </w:t>
            </w:r>
          </w:p>
          <w:p w:rsidR="006D6E2D" w:rsidRPr="00661781" w:rsidRDefault="006D6E2D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ARRIVE </w:t>
            </w: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PHUKET</w:t>
            </w: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INTERNATIONAL AIRPORT</w:t>
            </w:r>
          </w:p>
          <w:p w:rsidR="006D6E2D" w:rsidRPr="00661781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661781">
              <w:rPr>
                <w:rFonts w:ascii="Trebuchet MS" w:hAnsi="Trebuchet MS" w:cs="Arial"/>
                <w:sz w:val="20"/>
                <w:szCs w:val="20"/>
              </w:rPr>
              <w:t>Please have a pleasant flight</w:t>
            </w:r>
          </w:p>
        </w:tc>
        <w:tc>
          <w:tcPr>
            <w:tcW w:w="2347" w:type="dxa"/>
            <w:vAlign w:val="center"/>
          </w:tcPr>
          <w:p w:rsidR="006D6E2D" w:rsidRPr="00661781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6D6E2D" w:rsidRPr="00661781" w:rsidTr="006D6E2D">
        <w:tc>
          <w:tcPr>
            <w:tcW w:w="2158" w:type="dxa"/>
            <w:gridSpan w:val="2"/>
            <w:vAlign w:val="center"/>
          </w:tcPr>
          <w:p w:rsidR="006D6E2D" w:rsidRPr="00E70FC7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  <w:highlight w:val="green"/>
              </w:rPr>
            </w:pPr>
            <w:proofErr w:type="spellStart"/>
            <w:r w:rsidRPr="00E70FC7">
              <w:rPr>
                <w:rFonts w:ascii="Trebuchet MS" w:hAnsi="Trebuchet MS" w:cs="Arial"/>
                <w:sz w:val="20"/>
                <w:szCs w:val="20"/>
                <w:highlight w:val="green"/>
              </w:rPr>
              <w:t>Xxxxdate</w:t>
            </w:r>
            <w:proofErr w:type="spellEnd"/>
          </w:p>
          <w:p w:rsidR="006D6E2D" w:rsidRPr="00661781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Time =o</w:t>
            </w:r>
            <w:r w:rsidRPr="0046269C">
              <w:rPr>
                <w:rFonts w:ascii="Trebuchet MS" w:hAnsi="Trebuchet MS" w:cs="Arial"/>
                <w:sz w:val="20"/>
                <w:szCs w:val="20"/>
                <w:highlight w:val="green"/>
              </w:rPr>
              <w:t>ne hour after pick up from Hotel</w:t>
            </w:r>
          </w:p>
        </w:tc>
        <w:tc>
          <w:tcPr>
            <w:tcW w:w="4855" w:type="dxa"/>
            <w:gridSpan w:val="2"/>
            <w:tcBorders>
              <w:bottom w:val="single" w:sz="4" w:space="0" w:color="auto"/>
            </w:tcBorders>
            <w:vAlign w:val="center"/>
          </w:tcPr>
          <w:p w:rsidR="006D6E2D" w:rsidRDefault="006D6E2D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397048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f we are providing </w:t>
            </w: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airport transfers </w:t>
            </w:r>
          </w:p>
          <w:p w:rsidR="006D6E2D" w:rsidRDefault="006D6E2D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</w:pP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ARRIVE </w:t>
            </w: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PHUKET</w:t>
            </w: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</w:t>
            </w: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INTERNATIONAL AIRPORT</w:t>
            </w:r>
          </w:p>
          <w:p w:rsidR="006D6E2D" w:rsidRPr="00EF5E09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EF5E09">
              <w:rPr>
                <w:rFonts w:ascii="Trebuchet MS" w:hAnsi="Trebuchet MS" w:cs="Arial"/>
                <w:sz w:val="20"/>
                <w:szCs w:val="20"/>
              </w:rPr>
              <w:t xml:space="preserve">FLIGHT </w:t>
            </w:r>
            <w:proofErr w:type="spellStart"/>
            <w:r w:rsidRPr="00EF5E09">
              <w:rPr>
                <w:rFonts w:ascii="Trebuchet MS" w:hAnsi="Trebuchet MS" w:cs="Arial"/>
                <w:sz w:val="20"/>
                <w:szCs w:val="20"/>
                <w:highlight w:val="green"/>
              </w:rPr>
              <w:t>xxxx</w:t>
            </w:r>
            <w:proofErr w:type="spellEnd"/>
            <w:r w:rsidRPr="00EF5E09">
              <w:rPr>
                <w:rFonts w:ascii="Trebuchet MS" w:hAnsi="Trebuchet MS" w:cs="Arial"/>
                <w:sz w:val="20"/>
                <w:szCs w:val="20"/>
              </w:rPr>
              <w:t xml:space="preserve"> FROM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PHUKET </w:t>
            </w:r>
            <w:r w:rsidRPr="00EF5E09">
              <w:rPr>
                <w:rFonts w:ascii="Trebuchet MS" w:hAnsi="Trebuchet MS" w:cs="Arial"/>
                <w:sz w:val="20"/>
                <w:szCs w:val="20"/>
              </w:rPr>
              <w:t xml:space="preserve"> TO </w:t>
            </w:r>
            <w:proofErr w:type="spellStart"/>
            <w:r w:rsidRPr="00EF5E09">
              <w:rPr>
                <w:rFonts w:ascii="Trebuchet MS" w:hAnsi="Trebuchet MS" w:cs="Arial"/>
                <w:sz w:val="20"/>
                <w:szCs w:val="20"/>
                <w:highlight w:val="green"/>
              </w:rPr>
              <w:t>xxxx</w:t>
            </w:r>
            <w:proofErr w:type="spellEnd"/>
            <w:r w:rsidRPr="00EF5E09">
              <w:rPr>
                <w:rFonts w:ascii="Trebuchet MS" w:hAnsi="Trebuchet MS" w:cs="Arial"/>
                <w:sz w:val="20"/>
                <w:szCs w:val="20"/>
              </w:rPr>
              <w:t xml:space="preserve"> DEPARTS </w:t>
            </w:r>
            <w:proofErr w:type="spellStart"/>
            <w:r w:rsidRPr="00EF5E09">
              <w:rPr>
                <w:rFonts w:ascii="Trebuchet MS" w:hAnsi="Trebuchet MS" w:cs="Arial"/>
                <w:sz w:val="20"/>
                <w:szCs w:val="20"/>
                <w:highlight w:val="green"/>
              </w:rPr>
              <w:t>xxxxtime</w:t>
            </w:r>
            <w:proofErr w:type="spellEnd"/>
          </w:p>
          <w:p w:rsidR="006D6E2D" w:rsidRPr="00734276" w:rsidRDefault="006D6E2D" w:rsidP="006D6E2D">
            <w:pPr>
              <w:jc w:val="center"/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</w:pPr>
            <w:r w:rsidRPr="00734276"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  <w:t>Recommended check-in at the airport for International flights is three hours prior to departure</w:t>
            </w:r>
          </w:p>
          <w:p w:rsidR="006D6E2D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</w:p>
          <w:p w:rsidR="006D6E2D" w:rsidRPr="00661781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661781">
              <w:rPr>
                <w:rFonts w:ascii="Trebuchet MS" w:hAnsi="Trebuchet MS" w:cs="Arial"/>
                <w:sz w:val="20"/>
                <w:szCs w:val="20"/>
              </w:rPr>
              <w:t>Please have a pleasant flight</w:t>
            </w:r>
          </w:p>
        </w:tc>
        <w:tc>
          <w:tcPr>
            <w:tcW w:w="2347" w:type="dxa"/>
            <w:vAlign w:val="center"/>
          </w:tcPr>
          <w:p w:rsidR="006D6E2D" w:rsidRPr="00661781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734276">
              <w:rPr>
                <w:rFonts w:ascii="Trebuchet MS" w:hAnsi="Trebuchet MS" w:cs="Arial"/>
                <w:color w:val="0000FF"/>
                <w:sz w:val="20"/>
                <w:szCs w:val="20"/>
              </w:rPr>
              <w:t xml:space="preserve">Please refer to the attached E-ticket for full details of your flight </w:t>
            </w:r>
            <w:r>
              <w:rPr>
                <w:rFonts w:ascii="Trebuchet MS" w:hAnsi="Trebuchet MS" w:cs="Arial"/>
                <w:color w:val="0000FF"/>
                <w:sz w:val="20"/>
                <w:szCs w:val="20"/>
              </w:rPr>
              <w:t>arrangements</w:t>
            </w:r>
            <w:r w:rsidRPr="00734276">
              <w:rPr>
                <w:rFonts w:ascii="Trebuchet MS" w:hAnsi="Trebuchet MS" w:cs="Arial"/>
                <w:color w:val="0000FF"/>
                <w:sz w:val="20"/>
                <w:szCs w:val="20"/>
              </w:rPr>
              <w:t>.</w:t>
            </w:r>
          </w:p>
        </w:tc>
      </w:tr>
      <w:tr w:rsidR="006D6E2D" w:rsidRPr="00661781" w:rsidTr="006D6E2D">
        <w:tc>
          <w:tcPr>
            <w:tcW w:w="2158" w:type="dxa"/>
            <w:gridSpan w:val="2"/>
            <w:vAlign w:val="center"/>
          </w:tcPr>
          <w:p w:rsidR="006D6E2D" w:rsidRPr="00CB2E13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Day </w:t>
            </w: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>date</w:t>
            </w:r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 Month</w:t>
            </w:r>
          </w:p>
          <w:p w:rsidR="006D6E2D" w:rsidRPr="00661781" w:rsidRDefault="006D6E2D" w:rsidP="006D6E2D">
            <w:pPr>
              <w:jc w:val="center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  <w:highlight w:val="green"/>
              </w:rPr>
              <w:t xml:space="preserve">Eta </w:t>
            </w:r>
            <w:proofErr w:type="spellStart"/>
            <w:r w:rsidRPr="00CB2E13">
              <w:rPr>
                <w:rFonts w:ascii="Trebuchet MS" w:hAnsi="Trebuchet MS" w:cs="Arial"/>
                <w:sz w:val="20"/>
                <w:szCs w:val="20"/>
                <w:highlight w:val="green"/>
              </w:rPr>
              <w:t>xxxtime</w:t>
            </w:r>
            <w:proofErr w:type="spellEnd"/>
          </w:p>
        </w:tc>
        <w:tc>
          <w:tcPr>
            <w:tcW w:w="4855" w:type="dxa"/>
            <w:gridSpan w:val="2"/>
            <w:vAlign w:val="center"/>
          </w:tcPr>
          <w:p w:rsidR="006D6E2D" w:rsidRPr="008D4940" w:rsidRDefault="006D6E2D" w:rsidP="006D6E2D">
            <w:pPr>
              <w:jc w:val="center"/>
              <w:rPr>
                <w:rFonts w:ascii="Trebuchet MS" w:hAnsi="Trebuchet MS" w:cs="Arial"/>
                <w:b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Use this i</w:t>
            </w:r>
            <w:r w:rsidRPr="008D4940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f we are </w:t>
            </w:r>
            <w:proofErr w:type="spellStart"/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are</w:t>
            </w:r>
            <w:proofErr w:type="spellEnd"/>
            <w:r w:rsidRPr="00CB2E13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 xml:space="preserve"> arranging </w:t>
            </w:r>
            <w:r w:rsidRPr="002E439C">
              <w:rPr>
                <w:rFonts w:ascii="Trebuchet MS" w:hAnsi="Trebuchet MS" w:cs="Arial"/>
                <w:b/>
                <w:sz w:val="16"/>
                <w:szCs w:val="16"/>
                <w:highlight w:val="green"/>
              </w:rPr>
              <w:t>flights</w:t>
            </w:r>
          </w:p>
          <w:p w:rsidR="006D6E2D" w:rsidRPr="00EF5E09" w:rsidRDefault="006D6E2D" w:rsidP="006D6E2D">
            <w:pPr>
              <w:jc w:val="center"/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</w:pP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FLIGHT </w:t>
            </w:r>
            <w:r w:rsidRPr="00A82BC9"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  <w:t>XXXX</w:t>
            </w: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ex </w:t>
            </w:r>
            <w:r w:rsidRPr="00A82BC9"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  <w:t>XXXX</w:t>
            </w: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ARRIVE</w:t>
            </w:r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>S</w:t>
            </w:r>
            <w:r w:rsidRPr="00661781">
              <w:rPr>
                <w:rFonts w:ascii="Trebuchet MS" w:hAnsi="Trebuchet MS" w:cs="Arial"/>
                <w:b/>
                <w:color w:val="FF66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rebuchet MS" w:hAnsi="Trebuchet MS" w:cs="Arial"/>
                <w:b/>
                <w:color w:val="FF6600"/>
                <w:sz w:val="20"/>
                <w:szCs w:val="20"/>
                <w:highlight w:val="green"/>
              </w:rPr>
              <w:t>xxplace</w:t>
            </w:r>
            <w:proofErr w:type="spellEnd"/>
          </w:p>
          <w:p w:rsidR="006D6E2D" w:rsidRPr="00EF5E09" w:rsidRDefault="006D6E2D" w:rsidP="006D6E2D">
            <w:pPr>
              <w:jc w:val="center"/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</w:pPr>
            <w:r w:rsidRPr="00EF5E09">
              <w:rPr>
                <w:rFonts w:ascii="Trebuchet MS" w:hAnsi="Trebuchet MS" w:cs="Arial"/>
                <w:b/>
                <w:color w:val="0000FF"/>
                <w:sz w:val="20"/>
                <w:szCs w:val="20"/>
              </w:rPr>
              <w:t>Welcome Home!</w:t>
            </w:r>
          </w:p>
        </w:tc>
        <w:tc>
          <w:tcPr>
            <w:tcW w:w="2347" w:type="dxa"/>
            <w:vAlign w:val="center"/>
          </w:tcPr>
          <w:p w:rsidR="006D6E2D" w:rsidRPr="00661781" w:rsidRDefault="006D6E2D" w:rsidP="006D6E2D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:rsidR="006D6E2D" w:rsidRPr="00CB2E13" w:rsidRDefault="006D6E2D" w:rsidP="005F532D">
      <w:pPr>
        <w:jc w:val="center"/>
        <w:rPr>
          <w:rFonts w:ascii="Trebuchet MS" w:hAnsi="Trebuchet MS" w:cs="Arial"/>
          <w:sz w:val="20"/>
          <w:szCs w:val="20"/>
        </w:rPr>
      </w:pPr>
    </w:p>
    <w:p w:rsidR="005F532D" w:rsidRPr="00CB2E13" w:rsidRDefault="005F532D" w:rsidP="005F532D">
      <w:pPr>
        <w:rPr>
          <w:rFonts w:ascii="Trebuchet MS" w:hAnsi="Trebuchet MS" w:cs="Arial"/>
          <w:b/>
          <w:sz w:val="20"/>
          <w:szCs w:val="20"/>
        </w:rPr>
      </w:pPr>
      <w:r w:rsidRPr="00CB2E13">
        <w:rPr>
          <w:rFonts w:ascii="Trebuchet MS" w:hAnsi="Trebuchet MS" w:cs="Arial"/>
          <w:b/>
          <w:sz w:val="20"/>
          <w:szCs w:val="20"/>
        </w:rPr>
        <w:t>Notes:</w:t>
      </w:r>
    </w:p>
    <w:p w:rsidR="005F532D" w:rsidRPr="009A2221" w:rsidRDefault="005F532D" w:rsidP="005F532D">
      <w:pPr>
        <w:jc w:val="center"/>
        <w:rPr>
          <w:rFonts w:ascii="Trebuchet MS" w:hAnsi="Trebuchet MS" w:cs="Arial"/>
          <w:sz w:val="20"/>
          <w:szCs w:val="20"/>
        </w:rPr>
      </w:pPr>
      <w:r w:rsidRPr="009A2221">
        <w:rPr>
          <w:rFonts w:ascii="Trebuchet MS" w:hAnsi="Trebuchet MS" w:cs="Arial"/>
          <w:b/>
          <w:sz w:val="20"/>
          <w:szCs w:val="20"/>
          <w:highlight w:val="yellow"/>
        </w:rPr>
        <w:t xml:space="preserve">DEBIT CARDS and TRAVEL CARDS </w:t>
      </w:r>
      <w:r w:rsidRPr="009A2221">
        <w:rPr>
          <w:rFonts w:ascii="Trebuchet MS" w:hAnsi="Trebuchet MS" w:cs="Arial"/>
          <w:sz w:val="20"/>
          <w:szCs w:val="20"/>
          <w:highlight w:val="yellow"/>
        </w:rPr>
        <w:t>– are not accepted by the hospital or Dental Practice</w:t>
      </w:r>
    </w:p>
    <w:p w:rsidR="005F532D" w:rsidRPr="00CB2E13" w:rsidRDefault="005F532D" w:rsidP="005F532D">
      <w:pPr>
        <w:rPr>
          <w:rFonts w:ascii="Trebuchet MS" w:hAnsi="Trebuchet MS" w:cs="Arial"/>
          <w:sz w:val="20"/>
          <w:szCs w:val="20"/>
        </w:rPr>
      </w:pPr>
      <w:r w:rsidRPr="00CB2E13">
        <w:rPr>
          <w:rFonts w:ascii="Trebuchet MS" w:hAnsi="Trebuchet MS" w:cs="Arial"/>
          <w:sz w:val="20"/>
          <w:szCs w:val="20"/>
        </w:rPr>
        <w:t>Payment may be made using cash and internationally-recognised credit cards at the time of registration before surgery.</w:t>
      </w:r>
      <w:r>
        <w:rPr>
          <w:rFonts w:ascii="Trebuchet MS" w:hAnsi="Trebuchet MS" w:cs="Arial"/>
          <w:sz w:val="20"/>
          <w:szCs w:val="20"/>
        </w:rPr>
        <w:br/>
      </w:r>
    </w:p>
    <w:p w:rsidR="005F532D" w:rsidRPr="00CB2E13" w:rsidRDefault="005F532D" w:rsidP="005F532D">
      <w:pPr>
        <w:rPr>
          <w:rFonts w:ascii="Trebuchet MS" w:hAnsi="Trebuchet MS" w:cs="Arial"/>
          <w:sz w:val="20"/>
          <w:szCs w:val="20"/>
        </w:rPr>
      </w:pPr>
      <w:r w:rsidRPr="00CB2E13">
        <w:rPr>
          <w:rFonts w:ascii="Trebuchet MS" w:hAnsi="Trebuchet MS" w:cs="Arial"/>
          <w:b/>
          <w:sz w:val="20"/>
          <w:szCs w:val="20"/>
        </w:rPr>
        <w:t xml:space="preserve">CASH </w:t>
      </w:r>
      <w:r w:rsidRPr="00CB2E13">
        <w:rPr>
          <w:rFonts w:ascii="Trebuchet MS" w:hAnsi="Trebuchet MS" w:cs="Arial"/>
          <w:sz w:val="20"/>
          <w:szCs w:val="20"/>
        </w:rPr>
        <w:t>– Thai Baht is accepted.  Bills must be new, crisp, and free of wrinkles, tears, smudges, and ink-marks.</w:t>
      </w:r>
    </w:p>
    <w:p w:rsidR="005F532D" w:rsidRPr="00CB2E13" w:rsidRDefault="005F532D" w:rsidP="005F532D">
      <w:pPr>
        <w:rPr>
          <w:rFonts w:ascii="Trebuchet MS" w:hAnsi="Trebuchet MS" w:cs="Arial"/>
          <w:sz w:val="20"/>
          <w:szCs w:val="20"/>
        </w:rPr>
      </w:pPr>
    </w:p>
    <w:p w:rsidR="005F532D" w:rsidRPr="00CB2E13" w:rsidRDefault="005F532D" w:rsidP="005F532D">
      <w:pPr>
        <w:rPr>
          <w:rFonts w:ascii="Trebuchet MS" w:hAnsi="Trebuchet MS" w:cs="Arial"/>
          <w:sz w:val="20"/>
          <w:szCs w:val="20"/>
        </w:rPr>
      </w:pPr>
      <w:r w:rsidRPr="00CB2E13">
        <w:rPr>
          <w:rFonts w:ascii="Trebuchet MS" w:hAnsi="Trebuchet MS" w:cs="Arial"/>
          <w:b/>
          <w:sz w:val="20"/>
          <w:szCs w:val="20"/>
        </w:rPr>
        <w:t>CREDIT CARD</w:t>
      </w:r>
      <w:r w:rsidRPr="00CB2E13">
        <w:rPr>
          <w:rFonts w:ascii="Trebuchet MS" w:hAnsi="Trebuchet MS" w:cs="Arial"/>
          <w:sz w:val="20"/>
          <w:szCs w:val="20"/>
        </w:rPr>
        <w:t xml:space="preserve"> -Please inform your bank ahead of time that you will be charging a large amount overseas</w:t>
      </w:r>
      <w:r w:rsidRPr="00CB2E13">
        <w:rPr>
          <w:rFonts w:ascii="Trebuchet MS" w:eastAsia="Times New Roman" w:hAnsi="Trebuchet MS"/>
          <w:sz w:val="22"/>
          <w:szCs w:val="22"/>
          <w:lang w:val="en-US" w:eastAsia="en-US"/>
        </w:rPr>
        <w:t>.</w:t>
      </w:r>
    </w:p>
    <w:p w:rsidR="004B565A" w:rsidRDefault="004B565A" w:rsidP="004B565A">
      <w:pPr>
        <w:rPr>
          <w:rFonts w:ascii="Trebuchet MS" w:hAnsi="Trebuchet MS" w:cs="Arial"/>
          <w:sz w:val="20"/>
          <w:szCs w:val="20"/>
          <w:highlight w:val="green"/>
        </w:rPr>
      </w:pPr>
    </w:p>
    <w:p w:rsidR="004B565A" w:rsidRPr="001A511E" w:rsidRDefault="004B565A" w:rsidP="004B565A">
      <w:pPr>
        <w:rPr>
          <w:rFonts w:ascii="Trebuchet MS" w:hAnsi="Trebuchet MS" w:cs="Arial"/>
          <w:b/>
          <w:sz w:val="16"/>
          <w:szCs w:val="16"/>
        </w:rPr>
      </w:pPr>
    </w:p>
    <w:p w:rsidR="004B565A" w:rsidRDefault="004B565A" w:rsidP="004B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 xml:space="preserve">You will need local Thai Baht currency to pay for hospital registration &amp; service fee (200THB).  </w:t>
      </w:r>
    </w:p>
    <w:p w:rsidR="004B565A" w:rsidRDefault="004B565A" w:rsidP="004B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br/>
        <w:t>Patients that choose not to have surgery on the day of consultation or are not accepted for surgery will incur a consultation fee of THB1,000.</w:t>
      </w:r>
    </w:p>
    <w:p w:rsidR="004B565A" w:rsidRDefault="004B565A" w:rsidP="004B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 w:cs="Arial"/>
          <w:sz w:val="20"/>
          <w:szCs w:val="20"/>
        </w:rPr>
      </w:pPr>
    </w:p>
    <w:p w:rsidR="004B565A" w:rsidRPr="00E03BEC" w:rsidRDefault="004B565A" w:rsidP="004B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 w:cs="Arial"/>
          <w:sz w:val="16"/>
          <w:szCs w:val="16"/>
        </w:rPr>
      </w:pPr>
      <w:r>
        <w:rPr>
          <w:rFonts w:ascii="Trebuchet MS" w:hAnsi="Trebuchet MS" w:cs="Arial"/>
          <w:sz w:val="20"/>
          <w:szCs w:val="20"/>
        </w:rPr>
        <w:t>Payment may be made using cash and internationally-recognised credit cards at the time of registration before surgery.</w:t>
      </w:r>
    </w:p>
    <w:p w:rsidR="004B565A" w:rsidRDefault="004B565A" w:rsidP="005F532D">
      <w:pPr>
        <w:jc w:val="center"/>
        <w:rPr>
          <w:rFonts w:ascii="Trebuchet MS" w:hAnsi="Trebuchet MS" w:cs="Arial"/>
          <w:sz w:val="20"/>
          <w:szCs w:val="20"/>
          <w:highlight w:val="green"/>
        </w:rPr>
      </w:pPr>
    </w:p>
    <w:p w:rsidR="004B565A" w:rsidRDefault="004B565A" w:rsidP="005F532D">
      <w:pPr>
        <w:jc w:val="center"/>
        <w:rPr>
          <w:rFonts w:ascii="Trebuchet MS" w:hAnsi="Trebuchet MS" w:cs="Arial"/>
          <w:sz w:val="20"/>
          <w:szCs w:val="20"/>
          <w:highlight w:val="green"/>
        </w:rPr>
      </w:pPr>
    </w:p>
    <w:p w:rsidR="005F532D" w:rsidRPr="00CB2E13" w:rsidRDefault="005F532D" w:rsidP="005F532D">
      <w:pPr>
        <w:jc w:val="center"/>
        <w:rPr>
          <w:rFonts w:ascii="Trebuchet MS" w:hAnsi="Trebuchet MS" w:cs="Arial"/>
          <w:b/>
          <w:color w:val="FF6600"/>
          <w:sz w:val="20"/>
          <w:szCs w:val="20"/>
        </w:rPr>
      </w:pPr>
      <w:proofErr w:type="spellStart"/>
      <w:r w:rsidRPr="00CB2E13">
        <w:rPr>
          <w:rFonts w:ascii="Trebuchet MS" w:hAnsi="Trebuchet MS" w:cs="Arial"/>
          <w:sz w:val="20"/>
          <w:szCs w:val="20"/>
          <w:highlight w:val="green"/>
        </w:rPr>
        <w:t>xxxxxxxxxx</w:t>
      </w:r>
      <w:proofErr w:type="spellEnd"/>
      <w:r w:rsidRPr="00CB2E13">
        <w:rPr>
          <w:rFonts w:ascii="Trebuchet MS" w:hAnsi="Trebuchet MS" w:cs="Arial"/>
          <w:sz w:val="20"/>
          <w:szCs w:val="20"/>
        </w:rPr>
        <w:t xml:space="preserve">, thank you for choosing </w:t>
      </w:r>
      <w:r w:rsidRPr="00CB2E13">
        <w:rPr>
          <w:rFonts w:ascii="Trebuchet MS" w:hAnsi="Trebuchet MS" w:cs="Arial"/>
          <w:b/>
          <w:color w:val="FF6600"/>
          <w:sz w:val="20"/>
          <w:szCs w:val="20"/>
        </w:rPr>
        <w:t>Stunning Makeovers.</w:t>
      </w:r>
    </w:p>
    <w:p w:rsidR="005F532D" w:rsidRPr="00CB2E13" w:rsidRDefault="005F532D" w:rsidP="005F532D">
      <w:pPr>
        <w:jc w:val="center"/>
        <w:rPr>
          <w:rFonts w:ascii="Trebuchet MS" w:hAnsi="Trebuchet MS" w:cs="Arial"/>
          <w:sz w:val="20"/>
          <w:szCs w:val="20"/>
        </w:rPr>
      </w:pPr>
    </w:p>
    <w:p w:rsidR="005F532D" w:rsidRPr="00CB2E13" w:rsidRDefault="005F532D" w:rsidP="005F532D">
      <w:pPr>
        <w:jc w:val="center"/>
        <w:outlineLvl w:val="0"/>
        <w:rPr>
          <w:rFonts w:ascii="Trebuchet MS" w:hAnsi="Trebuchet MS" w:cs="Arial"/>
          <w:sz w:val="20"/>
          <w:szCs w:val="20"/>
        </w:rPr>
      </w:pPr>
      <w:r w:rsidRPr="00CB2E13">
        <w:rPr>
          <w:rFonts w:ascii="Trebuchet MS" w:hAnsi="Trebuchet MS" w:cs="Arial"/>
          <w:sz w:val="20"/>
          <w:szCs w:val="20"/>
        </w:rPr>
        <w:t>We hope you enjoy your experience and look forward to your feedback upon your return.</w:t>
      </w:r>
    </w:p>
    <w:p w:rsidR="005F532D" w:rsidRPr="00CB2E13" w:rsidRDefault="005F532D" w:rsidP="005F532D">
      <w:pPr>
        <w:jc w:val="center"/>
        <w:outlineLvl w:val="0"/>
        <w:rPr>
          <w:rFonts w:ascii="Trebuchet MS" w:hAnsi="Trebuchet MS" w:cs="Arial"/>
          <w:sz w:val="20"/>
          <w:szCs w:val="20"/>
        </w:rPr>
      </w:pPr>
    </w:p>
    <w:p w:rsidR="005F532D" w:rsidRPr="00CB2E13" w:rsidRDefault="005F532D" w:rsidP="005F532D">
      <w:pPr>
        <w:jc w:val="center"/>
        <w:outlineLvl w:val="0"/>
        <w:rPr>
          <w:rFonts w:ascii="Trebuchet MS" w:hAnsi="Trebuchet MS"/>
          <w:sz w:val="20"/>
          <w:szCs w:val="20"/>
        </w:rPr>
      </w:pPr>
      <w:r w:rsidRPr="00CB2E13">
        <w:rPr>
          <w:rFonts w:ascii="Trebuchet MS" w:hAnsi="Trebuchet MS"/>
          <w:sz w:val="20"/>
          <w:szCs w:val="20"/>
        </w:rPr>
        <w:t xml:space="preserve">Please remember that you can contact us by text or phone +64-21-983-225 (Paul) while you are in </w:t>
      </w:r>
      <w:smartTag w:uri="urn:schemas-microsoft-com:office:smarttags" w:element="place">
        <w:smartTag w:uri="urn:schemas-microsoft-com:office:smarttags" w:element="country-region">
          <w:r w:rsidRPr="00CB2E13">
            <w:rPr>
              <w:rFonts w:ascii="Trebuchet MS" w:hAnsi="Trebuchet MS"/>
              <w:sz w:val="20"/>
              <w:szCs w:val="20"/>
            </w:rPr>
            <w:t>Thailand</w:t>
          </w:r>
        </w:smartTag>
      </w:smartTag>
      <w:r w:rsidRPr="00CB2E13">
        <w:rPr>
          <w:rFonts w:ascii="Trebuchet MS" w:hAnsi="Trebuchet MS"/>
          <w:sz w:val="20"/>
          <w:szCs w:val="20"/>
        </w:rPr>
        <w:t>.</w:t>
      </w:r>
    </w:p>
    <w:p w:rsidR="00875630" w:rsidRDefault="00875630"/>
    <w:p w:rsidR="00875630" w:rsidRDefault="00875630"/>
    <w:sectPr w:rsidR="00875630" w:rsidSect="008452E6">
      <w:footerReference w:type="default" r:id="rId9"/>
      <w:headerReference w:type="first" r:id="rId10"/>
      <w:footerReference w:type="first" r:id="rId11"/>
      <w:pgSz w:w="12240" w:h="15840"/>
      <w:pgMar w:top="719" w:right="1620" w:bottom="240" w:left="12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0D84" w:rsidRDefault="00600D84">
      <w:r>
        <w:separator/>
      </w:r>
    </w:p>
  </w:endnote>
  <w:endnote w:type="continuationSeparator" w:id="0">
    <w:p w:rsidR="00600D84" w:rsidRDefault="00600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7F96" w:rsidRPr="00FA1457" w:rsidRDefault="00217F96" w:rsidP="00281D9D">
    <w:pPr>
      <w:pStyle w:val="Footer"/>
      <w:jc w:val="center"/>
      <w:rPr>
        <w:rFonts w:ascii="Trebuchet MS" w:hAnsi="Trebuchet MS"/>
        <w:color w:val="FF6600"/>
        <w:sz w:val="15"/>
        <w:szCs w:val="15"/>
      </w:rPr>
    </w:pPr>
    <w:r>
      <w:rPr>
        <w:rFonts w:ascii="Trebuchet MS" w:hAnsi="Trebuchet MS"/>
        <w:color w:val="FF6600"/>
        <w:sz w:val="15"/>
        <w:szCs w:val="15"/>
      </w:rPr>
      <w:t>BREAST AUGMENTATION</w:t>
    </w:r>
    <w:r w:rsidRPr="00FA1457">
      <w:rPr>
        <w:rFonts w:ascii="Trebuchet MS" w:hAnsi="Trebuchet MS"/>
        <w:color w:val="FF6600"/>
        <w:sz w:val="15"/>
        <w:szCs w:val="15"/>
      </w:rPr>
      <w:t xml:space="preserve"> • </w:t>
    </w:r>
    <w:r>
      <w:rPr>
        <w:rFonts w:ascii="Trebuchet MS" w:hAnsi="Trebuchet MS"/>
        <w:color w:val="FF6600"/>
        <w:sz w:val="15"/>
        <w:szCs w:val="15"/>
      </w:rPr>
      <w:t xml:space="preserve">BREAST LIFT </w:t>
    </w:r>
    <w:r w:rsidRPr="00FA1457">
      <w:rPr>
        <w:rFonts w:ascii="Trebuchet MS" w:hAnsi="Trebuchet MS"/>
        <w:color w:val="FF6600"/>
        <w:sz w:val="15"/>
        <w:szCs w:val="15"/>
      </w:rPr>
      <w:t>•</w:t>
    </w:r>
    <w:r>
      <w:rPr>
        <w:rFonts w:ascii="Trebuchet MS" w:hAnsi="Trebuchet MS"/>
        <w:color w:val="FF6600"/>
        <w:sz w:val="15"/>
        <w:szCs w:val="15"/>
      </w:rPr>
      <w:t xml:space="preserve"> </w:t>
    </w:r>
    <w:r w:rsidRPr="00FA1457">
      <w:rPr>
        <w:rFonts w:ascii="Trebuchet MS" w:hAnsi="Trebuchet MS"/>
        <w:color w:val="FF6600"/>
        <w:sz w:val="15"/>
        <w:szCs w:val="15"/>
      </w:rPr>
      <w:t xml:space="preserve">TUMMY TUCK • FACE LIFT • LIPOSUCTION • LASIK EYE SURGERY • </w:t>
    </w:r>
    <w:r>
      <w:rPr>
        <w:rFonts w:ascii="Trebuchet MS" w:hAnsi="Trebuchet MS"/>
        <w:color w:val="FF6600"/>
        <w:sz w:val="15"/>
        <w:szCs w:val="15"/>
      </w:rPr>
      <w:t xml:space="preserve">COSMETIC </w:t>
    </w:r>
    <w:r w:rsidRPr="00FA1457">
      <w:rPr>
        <w:rFonts w:ascii="Trebuchet MS" w:hAnsi="Trebuchet MS"/>
        <w:color w:val="FF6600"/>
        <w:sz w:val="15"/>
        <w:szCs w:val="15"/>
      </w:rPr>
      <w:t>DENTISTRY</w:t>
    </w:r>
  </w:p>
  <w:p w:rsidR="00217F96" w:rsidRDefault="00217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7F96" w:rsidRPr="00FA1457" w:rsidRDefault="00217F96" w:rsidP="00D87307">
    <w:pPr>
      <w:pStyle w:val="Footer"/>
      <w:jc w:val="center"/>
      <w:rPr>
        <w:rFonts w:ascii="Trebuchet MS" w:hAnsi="Trebuchet MS"/>
        <w:color w:val="FF6600"/>
        <w:sz w:val="15"/>
        <w:szCs w:val="15"/>
      </w:rPr>
    </w:pPr>
    <w:r>
      <w:rPr>
        <w:rFonts w:ascii="Trebuchet MS" w:hAnsi="Trebuchet MS"/>
        <w:color w:val="FF6600"/>
        <w:sz w:val="15"/>
        <w:szCs w:val="15"/>
      </w:rPr>
      <w:t>BREAST AUGMENTATION</w:t>
    </w:r>
    <w:r w:rsidRPr="00FA1457">
      <w:rPr>
        <w:rFonts w:ascii="Trebuchet MS" w:hAnsi="Trebuchet MS"/>
        <w:color w:val="FF6600"/>
        <w:sz w:val="15"/>
        <w:szCs w:val="15"/>
      </w:rPr>
      <w:t xml:space="preserve"> • </w:t>
    </w:r>
    <w:r>
      <w:rPr>
        <w:rFonts w:ascii="Trebuchet MS" w:hAnsi="Trebuchet MS"/>
        <w:color w:val="FF6600"/>
        <w:sz w:val="15"/>
        <w:szCs w:val="15"/>
      </w:rPr>
      <w:t xml:space="preserve">BREAST LIFT </w:t>
    </w:r>
    <w:r w:rsidRPr="00FA1457">
      <w:rPr>
        <w:rFonts w:ascii="Trebuchet MS" w:hAnsi="Trebuchet MS"/>
        <w:color w:val="FF6600"/>
        <w:sz w:val="15"/>
        <w:szCs w:val="15"/>
      </w:rPr>
      <w:t>•</w:t>
    </w:r>
    <w:r>
      <w:rPr>
        <w:rFonts w:ascii="Trebuchet MS" w:hAnsi="Trebuchet MS"/>
        <w:color w:val="FF6600"/>
        <w:sz w:val="15"/>
        <w:szCs w:val="15"/>
      </w:rPr>
      <w:t xml:space="preserve"> </w:t>
    </w:r>
    <w:r w:rsidRPr="00FA1457">
      <w:rPr>
        <w:rFonts w:ascii="Trebuchet MS" w:hAnsi="Trebuchet MS"/>
        <w:color w:val="FF6600"/>
        <w:sz w:val="15"/>
        <w:szCs w:val="15"/>
      </w:rPr>
      <w:t xml:space="preserve">TUMMY TUCK • FACE LIFT • LIPOSUCTION • LASIK EYE SURGERY • </w:t>
    </w:r>
    <w:r>
      <w:rPr>
        <w:rFonts w:ascii="Trebuchet MS" w:hAnsi="Trebuchet MS"/>
        <w:color w:val="FF6600"/>
        <w:sz w:val="15"/>
        <w:szCs w:val="15"/>
      </w:rPr>
      <w:t xml:space="preserve">COSMETIC </w:t>
    </w:r>
    <w:r w:rsidRPr="00FA1457">
      <w:rPr>
        <w:rFonts w:ascii="Trebuchet MS" w:hAnsi="Trebuchet MS"/>
        <w:color w:val="FF6600"/>
        <w:sz w:val="15"/>
        <w:szCs w:val="15"/>
      </w:rPr>
      <w:t>DENTISTRY</w:t>
    </w:r>
  </w:p>
  <w:p w:rsidR="00217F96" w:rsidRDefault="00217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0D84" w:rsidRDefault="00600D84">
      <w:r>
        <w:separator/>
      </w:r>
    </w:p>
  </w:footnote>
  <w:footnote w:type="continuationSeparator" w:id="0">
    <w:p w:rsidR="00600D84" w:rsidRDefault="00600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60" w:type="dxa"/>
      <w:tblInd w:w="288" w:type="dxa"/>
      <w:tblLook w:val="01E0" w:firstRow="1" w:lastRow="1" w:firstColumn="1" w:lastColumn="1" w:noHBand="0" w:noVBand="0"/>
    </w:tblPr>
    <w:tblGrid>
      <w:gridCol w:w="9360"/>
    </w:tblGrid>
    <w:tr w:rsidR="00217F96" w:rsidRPr="00F20CF1">
      <w:trPr>
        <w:trHeight w:val="1803"/>
      </w:trPr>
      <w:tc>
        <w:tcPr>
          <w:tcW w:w="9360" w:type="dxa"/>
        </w:tcPr>
        <w:p w:rsidR="00217F96" w:rsidRPr="00F20CF1" w:rsidRDefault="007C2C66" w:rsidP="00F20CF1">
          <w:pPr>
            <w:jc w:val="center"/>
            <w:rPr>
              <w:rFonts w:ascii="Trebuchet MS" w:hAnsi="Trebuchet MS" w:cs="Arial"/>
              <w:sz w:val="16"/>
              <w:szCs w:val="16"/>
            </w:rPr>
          </w:pPr>
          <w:r w:rsidRPr="004B3FE1">
            <w:rPr>
              <w:rFonts w:ascii="Trebuchet MS" w:hAnsi="Trebuchet MS" w:cs="Arial"/>
              <w:noProof/>
              <w:sz w:val="16"/>
              <w:szCs w:val="16"/>
              <w:lang w:val="en-GB" w:eastAsia="en-GB"/>
            </w:rPr>
            <w:drawing>
              <wp:inline distT="0" distB="0" distL="0" distR="0">
                <wp:extent cx="2105025" cy="638175"/>
                <wp:effectExtent l="0" t="0" r="0" b="0"/>
                <wp:docPr id="1" name="Picture 1" descr="stunningmakeovers_CMY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tunningmakeovers_CMY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050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17F96" w:rsidRPr="00F20CF1" w:rsidRDefault="00217F96" w:rsidP="000456AB">
          <w:pPr>
            <w:rPr>
              <w:rFonts w:ascii="Trebuchet MS" w:hAnsi="Trebuchet MS" w:cs="Arial"/>
              <w:sz w:val="16"/>
              <w:szCs w:val="16"/>
            </w:rPr>
          </w:pPr>
        </w:p>
        <w:tbl>
          <w:tblPr>
            <w:tblW w:w="0" w:type="auto"/>
            <w:tblLook w:val="00A0" w:firstRow="1" w:lastRow="0" w:firstColumn="1" w:lastColumn="0" w:noHBand="0" w:noVBand="0"/>
          </w:tblPr>
          <w:tblGrid>
            <w:gridCol w:w="4294"/>
            <w:gridCol w:w="4295"/>
          </w:tblGrid>
          <w:tr w:rsidR="00217F96" w:rsidRPr="00F20CF1">
            <w:tc>
              <w:tcPr>
                <w:tcW w:w="4294" w:type="dxa"/>
              </w:tcPr>
              <w:p w:rsidR="00217F96" w:rsidRPr="00F20CF1" w:rsidRDefault="00217F96" w:rsidP="00F20CF1">
                <w:pPr>
                  <w:jc w:val="right"/>
                  <w:rPr>
                    <w:rFonts w:ascii="Trebuchet MS" w:hAnsi="Trebuchet MS" w:cs="Arial"/>
                    <w:sz w:val="16"/>
                    <w:szCs w:val="16"/>
                  </w:rPr>
                </w:pPr>
                <w:smartTag w:uri="urn:schemas-microsoft-com:office:smarttags" w:element="place">
                  <w:smartTag w:uri="urn:schemas-microsoft-com:office:smarttags" w:element="country-region">
                    <w:r w:rsidRPr="00F20CF1">
                      <w:rPr>
                        <w:rFonts w:ascii="Trebuchet MS" w:hAnsi="Trebuchet MS" w:cs="Arial"/>
                        <w:sz w:val="16"/>
                        <w:szCs w:val="16"/>
                      </w:rPr>
                      <w:t>Australia</w:t>
                    </w:r>
                  </w:smartTag>
                </w:smartTag>
                <w:r w:rsidRPr="00F20CF1">
                  <w:rPr>
                    <w:rFonts w:ascii="Trebuchet MS" w:hAnsi="Trebuchet MS" w:cs="Arial"/>
                    <w:sz w:val="16"/>
                    <w:szCs w:val="16"/>
                  </w:rPr>
                  <w:t xml:space="preserve"> Toll Free:</w:t>
                </w:r>
              </w:p>
            </w:tc>
            <w:tc>
              <w:tcPr>
                <w:tcW w:w="4295" w:type="dxa"/>
              </w:tcPr>
              <w:p w:rsidR="00217F96" w:rsidRPr="00F20CF1" w:rsidRDefault="00217F96" w:rsidP="000456AB">
                <w:pPr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F20CF1">
                  <w:rPr>
                    <w:rFonts w:ascii="Trebuchet MS" w:hAnsi="Trebuchet MS" w:cs="Arial"/>
                    <w:sz w:val="16"/>
                    <w:szCs w:val="16"/>
                  </w:rPr>
                  <w:t>1-800-606-284</w:t>
                </w:r>
              </w:p>
            </w:tc>
          </w:tr>
          <w:tr w:rsidR="00217F96" w:rsidRPr="00F20CF1">
            <w:tc>
              <w:tcPr>
                <w:tcW w:w="4294" w:type="dxa"/>
              </w:tcPr>
              <w:p w:rsidR="00217F96" w:rsidRPr="00F20CF1" w:rsidRDefault="00217F96" w:rsidP="00F20CF1">
                <w:pPr>
                  <w:jc w:val="right"/>
                  <w:rPr>
                    <w:rFonts w:ascii="Trebuchet MS" w:hAnsi="Trebuchet MS" w:cs="Arial"/>
                    <w:sz w:val="16"/>
                    <w:szCs w:val="16"/>
                  </w:rPr>
                </w:pPr>
                <w:smartTag w:uri="urn:schemas-microsoft-com:office:smarttags" w:element="place">
                  <w:smartTag w:uri="urn:schemas-microsoft-com:office:smarttags" w:element="country-region">
                    <w:r w:rsidRPr="00F20CF1">
                      <w:rPr>
                        <w:rFonts w:ascii="Trebuchet MS" w:hAnsi="Trebuchet MS" w:cs="Arial"/>
                        <w:sz w:val="16"/>
                        <w:szCs w:val="16"/>
                      </w:rPr>
                      <w:t>New Zealand</w:t>
                    </w:r>
                  </w:smartTag>
                </w:smartTag>
                <w:r w:rsidRPr="00F20CF1">
                  <w:rPr>
                    <w:rFonts w:ascii="Trebuchet MS" w:hAnsi="Trebuchet MS" w:cs="Arial"/>
                    <w:sz w:val="16"/>
                    <w:szCs w:val="16"/>
                  </w:rPr>
                  <w:t xml:space="preserve"> Toll Free:</w:t>
                </w:r>
              </w:p>
            </w:tc>
            <w:tc>
              <w:tcPr>
                <w:tcW w:w="4295" w:type="dxa"/>
              </w:tcPr>
              <w:p w:rsidR="00217F96" w:rsidRPr="00F20CF1" w:rsidRDefault="00217F96" w:rsidP="000456AB">
                <w:pPr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F20CF1">
                  <w:rPr>
                    <w:rFonts w:ascii="Trebuchet MS" w:hAnsi="Trebuchet MS" w:cs="Arial"/>
                    <w:sz w:val="16"/>
                    <w:szCs w:val="16"/>
                  </w:rPr>
                  <w:t>0800-7-88-66-33</w:t>
                </w:r>
              </w:p>
            </w:tc>
          </w:tr>
          <w:tr w:rsidR="00217F96" w:rsidRPr="00F20CF1">
            <w:tc>
              <w:tcPr>
                <w:tcW w:w="4294" w:type="dxa"/>
              </w:tcPr>
              <w:p w:rsidR="00217F96" w:rsidRPr="00F20CF1" w:rsidRDefault="00217F96" w:rsidP="00F20CF1">
                <w:pPr>
                  <w:jc w:val="right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F20CF1">
                  <w:rPr>
                    <w:rFonts w:ascii="Trebuchet MS" w:hAnsi="Trebuchet MS" w:cs="Arial"/>
                    <w:sz w:val="16"/>
                    <w:szCs w:val="16"/>
                  </w:rPr>
                  <w:t>Paul:</w:t>
                </w:r>
              </w:p>
            </w:tc>
            <w:tc>
              <w:tcPr>
                <w:tcW w:w="4295" w:type="dxa"/>
              </w:tcPr>
              <w:p w:rsidR="00217F96" w:rsidRPr="00F20CF1" w:rsidRDefault="00217F96" w:rsidP="000456AB">
                <w:pPr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F20CF1">
                  <w:rPr>
                    <w:rFonts w:ascii="Trebuchet MS" w:hAnsi="Trebuchet MS" w:cs="Arial"/>
                    <w:sz w:val="16"/>
                    <w:szCs w:val="16"/>
                  </w:rPr>
                  <w:t>+64 21 983 225</w:t>
                </w:r>
              </w:p>
            </w:tc>
          </w:tr>
        </w:tbl>
        <w:p w:rsidR="00217F96" w:rsidRPr="00F20CF1" w:rsidRDefault="00217F96" w:rsidP="00F20CF1">
          <w:pPr>
            <w:jc w:val="center"/>
            <w:rPr>
              <w:rFonts w:ascii="Trebuchet MS" w:hAnsi="Trebuchet MS" w:cs="Arial"/>
              <w:color w:val="0000FF"/>
              <w:sz w:val="6"/>
              <w:szCs w:val="6"/>
            </w:rPr>
          </w:pPr>
        </w:p>
        <w:p w:rsidR="00217F96" w:rsidRPr="00F20CF1" w:rsidRDefault="00600D84" w:rsidP="00F20CF1">
          <w:pPr>
            <w:jc w:val="center"/>
            <w:rPr>
              <w:rFonts w:ascii="Trebuchet MS" w:hAnsi="Trebuchet MS"/>
              <w:sz w:val="16"/>
              <w:szCs w:val="16"/>
            </w:rPr>
          </w:pPr>
          <w:hyperlink r:id="rId2" w:history="1">
            <w:r w:rsidR="00217F96" w:rsidRPr="00F20CF1">
              <w:rPr>
                <w:rStyle w:val="Hyperlink"/>
                <w:rFonts w:ascii="Trebuchet MS" w:hAnsi="Trebuchet MS" w:cs="Arial"/>
                <w:sz w:val="16"/>
                <w:szCs w:val="16"/>
              </w:rPr>
              <w:t>http://www.stunningmakeovers.com</w:t>
            </w:r>
          </w:hyperlink>
        </w:p>
      </w:tc>
    </w:tr>
  </w:tbl>
  <w:p w:rsidR="00217F96" w:rsidRPr="00A603D4" w:rsidRDefault="00217F96" w:rsidP="00A603D4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C1EDA"/>
    <w:multiLevelType w:val="hybridMultilevel"/>
    <w:tmpl w:val="1042163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A2E72"/>
    <w:multiLevelType w:val="hybridMultilevel"/>
    <w:tmpl w:val="182A5B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70210"/>
    <w:multiLevelType w:val="hybridMultilevel"/>
    <w:tmpl w:val="7FC4E1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B1862"/>
    <w:multiLevelType w:val="hybridMultilevel"/>
    <w:tmpl w:val="39524B68"/>
    <w:lvl w:ilvl="0" w:tplc="A478FF18">
      <w:start w:val="56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0047D"/>
    <w:multiLevelType w:val="hybridMultilevel"/>
    <w:tmpl w:val="695C51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C42AE"/>
    <w:multiLevelType w:val="hybridMultilevel"/>
    <w:tmpl w:val="962C8B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05BCE"/>
    <w:multiLevelType w:val="hybridMultilevel"/>
    <w:tmpl w:val="56EC29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B57A7"/>
    <w:multiLevelType w:val="hybridMultilevel"/>
    <w:tmpl w:val="CBE816E6"/>
    <w:lvl w:ilvl="0" w:tplc="6EF662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D2C70"/>
    <w:multiLevelType w:val="hybridMultilevel"/>
    <w:tmpl w:val="2084B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36559"/>
    <w:multiLevelType w:val="hybridMultilevel"/>
    <w:tmpl w:val="C1D224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C2FEF"/>
    <w:multiLevelType w:val="hybridMultilevel"/>
    <w:tmpl w:val="532E66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F755D5"/>
    <w:multiLevelType w:val="hybridMultilevel"/>
    <w:tmpl w:val="DD3C02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AF3706"/>
    <w:multiLevelType w:val="hybridMultilevel"/>
    <w:tmpl w:val="57061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9"/>
  </w:num>
  <w:num w:numId="7">
    <w:abstractNumId w:val="10"/>
  </w:num>
  <w:num w:numId="8">
    <w:abstractNumId w:val="0"/>
  </w:num>
  <w:num w:numId="9">
    <w:abstractNumId w:val="3"/>
  </w:num>
  <w:num w:numId="10">
    <w:abstractNumId w:val="1"/>
  </w:num>
  <w:num w:numId="11">
    <w:abstractNumId w:val="11"/>
  </w:num>
  <w:num w:numId="12">
    <w:abstractNumId w:val="1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C66"/>
    <w:rsid w:val="00000C15"/>
    <w:rsid w:val="00001F45"/>
    <w:rsid w:val="00004081"/>
    <w:rsid w:val="00013400"/>
    <w:rsid w:val="00025DD3"/>
    <w:rsid w:val="00036318"/>
    <w:rsid w:val="00041E37"/>
    <w:rsid w:val="00042AC1"/>
    <w:rsid w:val="00042CCA"/>
    <w:rsid w:val="000456AB"/>
    <w:rsid w:val="00046398"/>
    <w:rsid w:val="00054987"/>
    <w:rsid w:val="0005640B"/>
    <w:rsid w:val="00061C78"/>
    <w:rsid w:val="00070B7C"/>
    <w:rsid w:val="00070CDB"/>
    <w:rsid w:val="00073451"/>
    <w:rsid w:val="00076C72"/>
    <w:rsid w:val="000779B2"/>
    <w:rsid w:val="00081AEC"/>
    <w:rsid w:val="000823FE"/>
    <w:rsid w:val="00084B03"/>
    <w:rsid w:val="000978C5"/>
    <w:rsid w:val="000A618B"/>
    <w:rsid w:val="000B0940"/>
    <w:rsid w:val="000B6FA6"/>
    <w:rsid w:val="000C061C"/>
    <w:rsid w:val="000C0F07"/>
    <w:rsid w:val="000C269E"/>
    <w:rsid w:val="000C49E5"/>
    <w:rsid w:val="000C5BF8"/>
    <w:rsid w:val="000D06B8"/>
    <w:rsid w:val="000D1086"/>
    <w:rsid w:val="000D1406"/>
    <w:rsid w:val="000D3D95"/>
    <w:rsid w:val="000D5180"/>
    <w:rsid w:val="000D79A4"/>
    <w:rsid w:val="000E0E43"/>
    <w:rsid w:val="000E2439"/>
    <w:rsid w:val="000E7690"/>
    <w:rsid w:val="000F1E5D"/>
    <w:rsid w:val="000F3723"/>
    <w:rsid w:val="000F4557"/>
    <w:rsid w:val="000F592E"/>
    <w:rsid w:val="000F7525"/>
    <w:rsid w:val="000F7FB7"/>
    <w:rsid w:val="00100AE1"/>
    <w:rsid w:val="0010112A"/>
    <w:rsid w:val="0010159B"/>
    <w:rsid w:val="00101930"/>
    <w:rsid w:val="001034C5"/>
    <w:rsid w:val="00105AFF"/>
    <w:rsid w:val="00107FC4"/>
    <w:rsid w:val="001204DB"/>
    <w:rsid w:val="0012306A"/>
    <w:rsid w:val="001363CB"/>
    <w:rsid w:val="00145A94"/>
    <w:rsid w:val="001515E4"/>
    <w:rsid w:val="00162117"/>
    <w:rsid w:val="001648D0"/>
    <w:rsid w:val="0016507D"/>
    <w:rsid w:val="00165EDC"/>
    <w:rsid w:val="00170FC7"/>
    <w:rsid w:val="001721BA"/>
    <w:rsid w:val="00180F62"/>
    <w:rsid w:val="0018122D"/>
    <w:rsid w:val="001860F0"/>
    <w:rsid w:val="0019557C"/>
    <w:rsid w:val="001A0706"/>
    <w:rsid w:val="001A0B36"/>
    <w:rsid w:val="001B1783"/>
    <w:rsid w:val="001B1CAD"/>
    <w:rsid w:val="001B32A9"/>
    <w:rsid w:val="001B6465"/>
    <w:rsid w:val="001B7D23"/>
    <w:rsid w:val="001C6A9E"/>
    <w:rsid w:val="001D3D27"/>
    <w:rsid w:val="001D72EA"/>
    <w:rsid w:val="001E1575"/>
    <w:rsid w:val="001F5D6C"/>
    <w:rsid w:val="001F756F"/>
    <w:rsid w:val="00202D7C"/>
    <w:rsid w:val="00206E74"/>
    <w:rsid w:val="00215AA4"/>
    <w:rsid w:val="00217F96"/>
    <w:rsid w:val="00221F8B"/>
    <w:rsid w:val="00236671"/>
    <w:rsid w:val="00246871"/>
    <w:rsid w:val="00247069"/>
    <w:rsid w:val="00247E94"/>
    <w:rsid w:val="00251580"/>
    <w:rsid w:val="0025205E"/>
    <w:rsid w:val="002570D9"/>
    <w:rsid w:val="00263AC1"/>
    <w:rsid w:val="00264538"/>
    <w:rsid w:val="00274ABD"/>
    <w:rsid w:val="0027590D"/>
    <w:rsid w:val="00277205"/>
    <w:rsid w:val="00281D9D"/>
    <w:rsid w:val="00283F6A"/>
    <w:rsid w:val="00285616"/>
    <w:rsid w:val="00286D80"/>
    <w:rsid w:val="0029156D"/>
    <w:rsid w:val="00291B5D"/>
    <w:rsid w:val="0029246B"/>
    <w:rsid w:val="002968A0"/>
    <w:rsid w:val="002A24E1"/>
    <w:rsid w:val="002B25A1"/>
    <w:rsid w:val="002B67CB"/>
    <w:rsid w:val="002C4D4D"/>
    <w:rsid w:val="002C6546"/>
    <w:rsid w:val="002D4BB4"/>
    <w:rsid w:val="002D6CCB"/>
    <w:rsid w:val="002E3C37"/>
    <w:rsid w:val="002E3FE5"/>
    <w:rsid w:val="002F050C"/>
    <w:rsid w:val="002F0A50"/>
    <w:rsid w:val="002F52C3"/>
    <w:rsid w:val="002F580D"/>
    <w:rsid w:val="002F583D"/>
    <w:rsid w:val="002F6FD4"/>
    <w:rsid w:val="00303902"/>
    <w:rsid w:val="0030485E"/>
    <w:rsid w:val="00304E3F"/>
    <w:rsid w:val="003142D2"/>
    <w:rsid w:val="00316642"/>
    <w:rsid w:val="00327E18"/>
    <w:rsid w:val="00335577"/>
    <w:rsid w:val="00336139"/>
    <w:rsid w:val="00337E90"/>
    <w:rsid w:val="00340123"/>
    <w:rsid w:val="00340B61"/>
    <w:rsid w:val="00342562"/>
    <w:rsid w:val="00343406"/>
    <w:rsid w:val="0035042E"/>
    <w:rsid w:val="0035093C"/>
    <w:rsid w:val="00351BCA"/>
    <w:rsid w:val="00351FBD"/>
    <w:rsid w:val="00353F25"/>
    <w:rsid w:val="00354B63"/>
    <w:rsid w:val="003557B0"/>
    <w:rsid w:val="003572C2"/>
    <w:rsid w:val="00372D7F"/>
    <w:rsid w:val="00377872"/>
    <w:rsid w:val="0038305A"/>
    <w:rsid w:val="0039352D"/>
    <w:rsid w:val="0039527C"/>
    <w:rsid w:val="00397598"/>
    <w:rsid w:val="003A59ED"/>
    <w:rsid w:val="003B0AE2"/>
    <w:rsid w:val="003C240B"/>
    <w:rsid w:val="003C56D2"/>
    <w:rsid w:val="003C58F5"/>
    <w:rsid w:val="003D3623"/>
    <w:rsid w:val="003D6B8F"/>
    <w:rsid w:val="003E1E7F"/>
    <w:rsid w:val="003F4FAA"/>
    <w:rsid w:val="003F7FE2"/>
    <w:rsid w:val="00400BCF"/>
    <w:rsid w:val="00406A1E"/>
    <w:rsid w:val="00406EC6"/>
    <w:rsid w:val="00412616"/>
    <w:rsid w:val="004149F7"/>
    <w:rsid w:val="00420BB2"/>
    <w:rsid w:val="0042633C"/>
    <w:rsid w:val="004307D0"/>
    <w:rsid w:val="004326C2"/>
    <w:rsid w:val="00432B22"/>
    <w:rsid w:val="004345B3"/>
    <w:rsid w:val="00434F8B"/>
    <w:rsid w:val="004354E1"/>
    <w:rsid w:val="00443E89"/>
    <w:rsid w:val="00445C72"/>
    <w:rsid w:val="00447541"/>
    <w:rsid w:val="00454C73"/>
    <w:rsid w:val="00454E21"/>
    <w:rsid w:val="00460873"/>
    <w:rsid w:val="00461ED4"/>
    <w:rsid w:val="0046419B"/>
    <w:rsid w:val="0046528F"/>
    <w:rsid w:val="00475BBB"/>
    <w:rsid w:val="004806D1"/>
    <w:rsid w:val="0048455F"/>
    <w:rsid w:val="004925BF"/>
    <w:rsid w:val="00493842"/>
    <w:rsid w:val="00494DDA"/>
    <w:rsid w:val="00496464"/>
    <w:rsid w:val="004A6538"/>
    <w:rsid w:val="004B565A"/>
    <w:rsid w:val="004D1FAE"/>
    <w:rsid w:val="004D2468"/>
    <w:rsid w:val="004E5A0A"/>
    <w:rsid w:val="004E7B64"/>
    <w:rsid w:val="004F5E98"/>
    <w:rsid w:val="00524FA9"/>
    <w:rsid w:val="005255F9"/>
    <w:rsid w:val="00526E3D"/>
    <w:rsid w:val="005271DF"/>
    <w:rsid w:val="00527856"/>
    <w:rsid w:val="005306DB"/>
    <w:rsid w:val="00541B0E"/>
    <w:rsid w:val="00560C3B"/>
    <w:rsid w:val="00566BF4"/>
    <w:rsid w:val="005719D0"/>
    <w:rsid w:val="005822AB"/>
    <w:rsid w:val="005837A5"/>
    <w:rsid w:val="00584FAF"/>
    <w:rsid w:val="00590FF4"/>
    <w:rsid w:val="00592EAF"/>
    <w:rsid w:val="005A140A"/>
    <w:rsid w:val="005A4B89"/>
    <w:rsid w:val="005B02A6"/>
    <w:rsid w:val="005B0AB4"/>
    <w:rsid w:val="005B1B70"/>
    <w:rsid w:val="005B2FBE"/>
    <w:rsid w:val="005B3BB3"/>
    <w:rsid w:val="005B7D50"/>
    <w:rsid w:val="005C16BA"/>
    <w:rsid w:val="005D2CCC"/>
    <w:rsid w:val="005E22D1"/>
    <w:rsid w:val="005E42C7"/>
    <w:rsid w:val="005E6C9D"/>
    <w:rsid w:val="005F532D"/>
    <w:rsid w:val="005F6A48"/>
    <w:rsid w:val="005F7ED5"/>
    <w:rsid w:val="00600D84"/>
    <w:rsid w:val="006114BC"/>
    <w:rsid w:val="00613D7D"/>
    <w:rsid w:val="00621F80"/>
    <w:rsid w:val="00621F94"/>
    <w:rsid w:val="00626A90"/>
    <w:rsid w:val="0063100F"/>
    <w:rsid w:val="00641C86"/>
    <w:rsid w:val="00641EF0"/>
    <w:rsid w:val="0065240B"/>
    <w:rsid w:val="006567CD"/>
    <w:rsid w:val="00671FF1"/>
    <w:rsid w:val="00672C2A"/>
    <w:rsid w:val="006849EB"/>
    <w:rsid w:val="0068546B"/>
    <w:rsid w:val="00685ED4"/>
    <w:rsid w:val="00692301"/>
    <w:rsid w:val="00692F11"/>
    <w:rsid w:val="006939D5"/>
    <w:rsid w:val="006974F6"/>
    <w:rsid w:val="006A0203"/>
    <w:rsid w:val="006A4250"/>
    <w:rsid w:val="006B4F57"/>
    <w:rsid w:val="006B5475"/>
    <w:rsid w:val="006C0B66"/>
    <w:rsid w:val="006C1C5E"/>
    <w:rsid w:val="006C55E3"/>
    <w:rsid w:val="006D1D2F"/>
    <w:rsid w:val="006D5DEE"/>
    <w:rsid w:val="006D6E2D"/>
    <w:rsid w:val="006E1E43"/>
    <w:rsid w:val="006E2FBD"/>
    <w:rsid w:val="006E5983"/>
    <w:rsid w:val="0072564A"/>
    <w:rsid w:val="007266FF"/>
    <w:rsid w:val="007309E8"/>
    <w:rsid w:val="00735828"/>
    <w:rsid w:val="00752B53"/>
    <w:rsid w:val="00754EBE"/>
    <w:rsid w:val="00755173"/>
    <w:rsid w:val="0075784C"/>
    <w:rsid w:val="0076394E"/>
    <w:rsid w:val="00776387"/>
    <w:rsid w:val="00781308"/>
    <w:rsid w:val="00784CA8"/>
    <w:rsid w:val="0078711B"/>
    <w:rsid w:val="00791547"/>
    <w:rsid w:val="00791D08"/>
    <w:rsid w:val="00794E2C"/>
    <w:rsid w:val="00795E7A"/>
    <w:rsid w:val="0079743D"/>
    <w:rsid w:val="007B7DE6"/>
    <w:rsid w:val="007C2C66"/>
    <w:rsid w:val="007C5D5D"/>
    <w:rsid w:val="007C6F32"/>
    <w:rsid w:val="007D3142"/>
    <w:rsid w:val="007D4020"/>
    <w:rsid w:val="007D5293"/>
    <w:rsid w:val="007F35AA"/>
    <w:rsid w:val="007F3CF7"/>
    <w:rsid w:val="007F63C4"/>
    <w:rsid w:val="007F7288"/>
    <w:rsid w:val="00800453"/>
    <w:rsid w:val="00811798"/>
    <w:rsid w:val="00813422"/>
    <w:rsid w:val="00815AB1"/>
    <w:rsid w:val="008228B7"/>
    <w:rsid w:val="00823ED2"/>
    <w:rsid w:val="00827A9A"/>
    <w:rsid w:val="00832A91"/>
    <w:rsid w:val="0083436A"/>
    <w:rsid w:val="00836C88"/>
    <w:rsid w:val="008413BB"/>
    <w:rsid w:val="00841B20"/>
    <w:rsid w:val="00842ECB"/>
    <w:rsid w:val="008452E6"/>
    <w:rsid w:val="008463D7"/>
    <w:rsid w:val="0085338A"/>
    <w:rsid w:val="008541A0"/>
    <w:rsid w:val="00854A8C"/>
    <w:rsid w:val="0086134F"/>
    <w:rsid w:val="00862679"/>
    <w:rsid w:val="00862F1D"/>
    <w:rsid w:val="00864038"/>
    <w:rsid w:val="0086601F"/>
    <w:rsid w:val="00867E28"/>
    <w:rsid w:val="00872311"/>
    <w:rsid w:val="00873459"/>
    <w:rsid w:val="00875630"/>
    <w:rsid w:val="008814F9"/>
    <w:rsid w:val="008821B5"/>
    <w:rsid w:val="00883011"/>
    <w:rsid w:val="00885E4D"/>
    <w:rsid w:val="008A0FA1"/>
    <w:rsid w:val="008A687C"/>
    <w:rsid w:val="008B66FF"/>
    <w:rsid w:val="008C4535"/>
    <w:rsid w:val="008D2E55"/>
    <w:rsid w:val="008D4940"/>
    <w:rsid w:val="008E19CC"/>
    <w:rsid w:val="008F0C5F"/>
    <w:rsid w:val="00901699"/>
    <w:rsid w:val="009037BE"/>
    <w:rsid w:val="009117E4"/>
    <w:rsid w:val="009118E1"/>
    <w:rsid w:val="00914D71"/>
    <w:rsid w:val="00915E3F"/>
    <w:rsid w:val="00933376"/>
    <w:rsid w:val="00936234"/>
    <w:rsid w:val="00945274"/>
    <w:rsid w:val="00950C61"/>
    <w:rsid w:val="00956E1D"/>
    <w:rsid w:val="00960E8F"/>
    <w:rsid w:val="00966B97"/>
    <w:rsid w:val="00974AF3"/>
    <w:rsid w:val="0098185A"/>
    <w:rsid w:val="0098263D"/>
    <w:rsid w:val="00983D3D"/>
    <w:rsid w:val="009870CF"/>
    <w:rsid w:val="00991EED"/>
    <w:rsid w:val="009A70DE"/>
    <w:rsid w:val="009A7943"/>
    <w:rsid w:val="009A7EAC"/>
    <w:rsid w:val="009B0663"/>
    <w:rsid w:val="009D379F"/>
    <w:rsid w:val="009D5766"/>
    <w:rsid w:val="009E38E6"/>
    <w:rsid w:val="009E4260"/>
    <w:rsid w:val="009E4E96"/>
    <w:rsid w:val="009F15C1"/>
    <w:rsid w:val="009F24A2"/>
    <w:rsid w:val="009F7424"/>
    <w:rsid w:val="00A002F5"/>
    <w:rsid w:val="00A03241"/>
    <w:rsid w:val="00A03B34"/>
    <w:rsid w:val="00A07BE9"/>
    <w:rsid w:val="00A1163B"/>
    <w:rsid w:val="00A13360"/>
    <w:rsid w:val="00A23227"/>
    <w:rsid w:val="00A24108"/>
    <w:rsid w:val="00A24965"/>
    <w:rsid w:val="00A26D86"/>
    <w:rsid w:val="00A310D8"/>
    <w:rsid w:val="00A42373"/>
    <w:rsid w:val="00A43209"/>
    <w:rsid w:val="00A51306"/>
    <w:rsid w:val="00A52A9B"/>
    <w:rsid w:val="00A5517E"/>
    <w:rsid w:val="00A56DBA"/>
    <w:rsid w:val="00A603D4"/>
    <w:rsid w:val="00A61DD1"/>
    <w:rsid w:val="00A64CB1"/>
    <w:rsid w:val="00A71ECC"/>
    <w:rsid w:val="00A72574"/>
    <w:rsid w:val="00A74AC6"/>
    <w:rsid w:val="00A751A2"/>
    <w:rsid w:val="00A9306B"/>
    <w:rsid w:val="00A95ADE"/>
    <w:rsid w:val="00AA00FB"/>
    <w:rsid w:val="00AA3687"/>
    <w:rsid w:val="00AB06AC"/>
    <w:rsid w:val="00AB6680"/>
    <w:rsid w:val="00AB78BF"/>
    <w:rsid w:val="00AC542C"/>
    <w:rsid w:val="00AC763A"/>
    <w:rsid w:val="00AC7F42"/>
    <w:rsid w:val="00AE1C38"/>
    <w:rsid w:val="00AE260B"/>
    <w:rsid w:val="00AF00BD"/>
    <w:rsid w:val="00AF0624"/>
    <w:rsid w:val="00AF2FAC"/>
    <w:rsid w:val="00B01D42"/>
    <w:rsid w:val="00B1029E"/>
    <w:rsid w:val="00B1092E"/>
    <w:rsid w:val="00B115E3"/>
    <w:rsid w:val="00B22182"/>
    <w:rsid w:val="00B24616"/>
    <w:rsid w:val="00B311E0"/>
    <w:rsid w:val="00B31C43"/>
    <w:rsid w:val="00B51FFC"/>
    <w:rsid w:val="00B56B3A"/>
    <w:rsid w:val="00B575E5"/>
    <w:rsid w:val="00B60F46"/>
    <w:rsid w:val="00B616B6"/>
    <w:rsid w:val="00B665AD"/>
    <w:rsid w:val="00B77078"/>
    <w:rsid w:val="00B80246"/>
    <w:rsid w:val="00B804EB"/>
    <w:rsid w:val="00B80723"/>
    <w:rsid w:val="00B82A20"/>
    <w:rsid w:val="00B942F9"/>
    <w:rsid w:val="00B94321"/>
    <w:rsid w:val="00BB04E3"/>
    <w:rsid w:val="00BB4896"/>
    <w:rsid w:val="00BB68B1"/>
    <w:rsid w:val="00BC2A36"/>
    <w:rsid w:val="00BC338C"/>
    <w:rsid w:val="00BC3434"/>
    <w:rsid w:val="00BC6685"/>
    <w:rsid w:val="00BD65A3"/>
    <w:rsid w:val="00BE296A"/>
    <w:rsid w:val="00BF02B5"/>
    <w:rsid w:val="00BF1F57"/>
    <w:rsid w:val="00BF65D8"/>
    <w:rsid w:val="00C054CE"/>
    <w:rsid w:val="00C06AB7"/>
    <w:rsid w:val="00C1599F"/>
    <w:rsid w:val="00C22BD3"/>
    <w:rsid w:val="00C27D56"/>
    <w:rsid w:val="00C30A26"/>
    <w:rsid w:val="00C317C8"/>
    <w:rsid w:val="00C41884"/>
    <w:rsid w:val="00C42F6F"/>
    <w:rsid w:val="00C46360"/>
    <w:rsid w:val="00C46B91"/>
    <w:rsid w:val="00C500CE"/>
    <w:rsid w:val="00C50F17"/>
    <w:rsid w:val="00C53DCB"/>
    <w:rsid w:val="00C54832"/>
    <w:rsid w:val="00C60D67"/>
    <w:rsid w:val="00C60E55"/>
    <w:rsid w:val="00C63F83"/>
    <w:rsid w:val="00C64365"/>
    <w:rsid w:val="00C64BE2"/>
    <w:rsid w:val="00C7074C"/>
    <w:rsid w:val="00C838A4"/>
    <w:rsid w:val="00C850F1"/>
    <w:rsid w:val="00C85536"/>
    <w:rsid w:val="00C871FC"/>
    <w:rsid w:val="00C93472"/>
    <w:rsid w:val="00C95CBA"/>
    <w:rsid w:val="00C95D27"/>
    <w:rsid w:val="00CA2099"/>
    <w:rsid w:val="00CA6A06"/>
    <w:rsid w:val="00CB77ED"/>
    <w:rsid w:val="00CC6FB5"/>
    <w:rsid w:val="00CD17F1"/>
    <w:rsid w:val="00CD2716"/>
    <w:rsid w:val="00CD3772"/>
    <w:rsid w:val="00CD6E67"/>
    <w:rsid w:val="00CF4761"/>
    <w:rsid w:val="00CF7E12"/>
    <w:rsid w:val="00D03C4B"/>
    <w:rsid w:val="00D10B8C"/>
    <w:rsid w:val="00D11852"/>
    <w:rsid w:val="00D122AE"/>
    <w:rsid w:val="00D13E6D"/>
    <w:rsid w:val="00D15AE5"/>
    <w:rsid w:val="00D16EC9"/>
    <w:rsid w:val="00D17AD9"/>
    <w:rsid w:val="00D201E9"/>
    <w:rsid w:val="00D31C9A"/>
    <w:rsid w:val="00D3634D"/>
    <w:rsid w:val="00D43A38"/>
    <w:rsid w:val="00D47549"/>
    <w:rsid w:val="00D503D0"/>
    <w:rsid w:val="00D51521"/>
    <w:rsid w:val="00D53FF8"/>
    <w:rsid w:val="00D6100B"/>
    <w:rsid w:val="00D61D64"/>
    <w:rsid w:val="00D65E5E"/>
    <w:rsid w:val="00D72502"/>
    <w:rsid w:val="00D810DE"/>
    <w:rsid w:val="00D87307"/>
    <w:rsid w:val="00D87825"/>
    <w:rsid w:val="00D90096"/>
    <w:rsid w:val="00D92B12"/>
    <w:rsid w:val="00D93939"/>
    <w:rsid w:val="00DA0CF9"/>
    <w:rsid w:val="00DA372B"/>
    <w:rsid w:val="00DA4EE1"/>
    <w:rsid w:val="00DB001C"/>
    <w:rsid w:val="00DC2058"/>
    <w:rsid w:val="00DD51EB"/>
    <w:rsid w:val="00DE3A28"/>
    <w:rsid w:val="00DE4A62"/>
    <w:rsid w:val="00DF1C2E"/>
    <w:rsid w:val="00DF1D91"/>
    <w:rsid w:val="00E000E1"/>
    <w:rsid w:val="00E06638"/>
    <w:rsid w:val="00E11564"/>
    <w:rsid w:val="00E12921"/>
    <w:rsid w:val="00E15735"/>
    <w:rsid w:val="00E15809"/>
    <w:rsid w:val="00E170DA"/>
    <w:rsid w:val="00E17DE1"/>
    <w:rsid w:val="00E211A4"/>
    <w:rsid w:val="00E2515D"/>
    <w:rsid w:val="00E3503A"/>
    <w:rsid w:val="00E519FD"/>
    <w:rsid w:val="00E52DD7"/>
    <w:rsid w:val="00E60780"/>
    <w:rsid w:val="00E63354"/>
    <w:rsid w:val="00E660A7"/>
    <w:rsid w:val="00E70E2D"/>
    <w:rsid w:val="00E73AB2"/>
    <w:rsid w:val="00E84ECE"/>
    <w:rsid w:val="00E873FC"/>
    <w:rsid w:val="00E87FAB"/>
    <w:rsid w:val="00E94A22"/>
    <w:rsid w:val="00E965AF"/>
    <w:rsid w:val="00EA0BAD"/>
    <w:rsid w:val="00EA4CF5"/>
    <w:rsid w:val="00EB1F17"/>
    <w:rsid w:val="00EB27C3"/>
    <w:rsid w:val="00EB5F25"/>
    <w:rsid w:val="00EB63A1"/>
    <w:rsid w:val="00EC63A8"/>
    <w:rsid w:val="00EC6CE1"/>
    <w:rsid w:val="00EE1F3F"/>
    <w:rsid w:val="00EE44A4"/>
    <w:rsid w:val="00F1117E"/>
    <w:rsid w:val="00F13FC0"/>
    <w:rsid w:val="00F14929"/>
    <w:rsid w:val="00F167C2"/>
    <w:rsid w:val="00F20CF1"/>
    <w:rsid w:val="00F20E82"/>
    <w:rsid w:val="00F2537D"/>
    <w:rsid w:val="00F33878"/>
    <w:rsid w:val="00F340CB"/>
    <w:rsid w:val="00F37FDA"/>
    <w:rsid w:val="00F47564"/>
    <w:rsid w:val="00F5390C"/>
    <w:rsid w:val="00F56D2D"/>
    <w:rsid w:val="00F62B9C"/>
    <w:rsid w:val="00F6570B"/>
    <w:rsid w:val="00F76840"/>
    <w:rsid w:val="00F83D5F"/>
    <w:rsid w:val="00F844A1"/>
    <w:rsid w:val="00F865D5"/>
    <w:rsid w:val="00F9194C"/>
    <w:rsid w:val="00F9523D"/>
    <w:rsid w:val="00F9633A"/>
    <w:rsid w:val="00FA0861"/>
    <w:rsid w:val="00FA0FB7"/>
    <w:rsid w:val="00FA5350"/>
    <w:rsid w:val="00FA5D49"/>
    <w:rsid w:val="00FA7329"/>
    <w:rsid w:val="00FB3279"/>
    <w:rsid w:val="00FD21E2"/>
    <w:rsid w:val="00FD2EF7"/>
    <w:rsid w:val="00FD3051"/>
    <w:rsid w:val="00FD6781"/>
    <w:rsid w:val="00FD6E02"/>
    <w:rsid w:val="00FD79AE"/>
    <w:rsid w:val="00FE38F4"/>
    <w:rsid w:val="00FE42FE"/>
    <w:rsid w:val="00FF02BA"/>
    <w:rsid w:val="00FF60C3"/>
    <w:rsid w:val="00FF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ostalCode"/>
  <w:shapeDefaults>
    <o:shapedefaults v:ext="edit" spidmax="2049"/>
    <o:shapelayout v:ext="edit">
      <o:idmap v:ext="edit" data="1"/>
    </o:shapelayout>
  </w:shapeDefaults>
  <w:decimalSymbol w:val="."/>
  <w:listSeparator w:val=","/>
  <w14:docId w14:val="6D9F9697"/>
  <w15:chartTrackingRefBased/>
  <w15:docId w15:val="{DB233544-0D49-4EBD-A562-C1D4D9D9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BE296A"/>
    <w:rPr>
      <w:sz w:val="24"/>
      <w:szCs w:val="24"/>
      <w:lang w:val="en-NZ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E0E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E0E43"/>
    <w:pPr>
      <w:tabs>
        <w:tab w:val="center" w:pos="4153"/>
        <w:tab w:val="right" w:pos="8306"/>
      </w:tabs>
    </w:pPr>
    <w:rPr>
      <w:rFonts w:eastAsia="Times New Roman"/>
      <w:lang w:val="en-AU" w:eastAsia="en-AU"/>
    </w:rPr>
  </w:style>
  <w:style w:type="character" w:styleId="Hyperlink">
    <w:name w:val="Hyperlink"/>
    <w:rsid w:val="000E0E43"/>
    <w:rPr>
      <w:color w:val="0000FF"/>
      <w:u w:val="single"/>
    </w:rPr>
  </w:style>
  <w:style w:type="paragraph" w:styleId="Date">
    <w:name w:val="Date"/>
    <w:basedOn w:val="Normal"/>
    <w:next w:val="Normal"/>
    <w:rsid w:val="000E0E43"/>
  </w:style>
  <w:style w:type="paragraph" w:styleId="BalloonText">
    <w:name w:val="Balloon Text"/>
    <w:basedOn w:val="Normal"/>
    <w:semiHidden/>
    <w:rsid w:val="003F4FAA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1B7D2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TMLPreformatted">
    <w:name w:val="HTML Preformatted"/>
    <w:basedOn w:val="Normal"/>
    <w:rsid w:val="00864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erdana" w:eastAsia="Times New Roman" w:hAnsi="Verdana" w:cs="Courier New"/>
      <w:color w:val="000000"/>
      <w:sz w:val="14"/>
      <w:szCs w:val="14"/>
      <w:lang w:val="en-GB" w:eastAsia="en-GB"/>
    </w:rPr>
  </w:style>
  <w:style w:type="paragraph" w:styleId="NormalWeb">
    <w:name w:val="Normal (Web)"/>
    <w:basedOn w:val="Normal"/>
    <w:uiPriority w:val="99"/>
    <w:rsid w:val="00286D80"/>
    <w:pPr>
      <w:spacing w:before="100" w:beforeAutospacing="1" w:after="100" w:afterAutospacing="1"/>
    </w:pPr>
    <w:rPr>
      <w:rFonts w:eastAsia="Times New Roman"/>
      <w:lang w:val="en-AU" w:eastAsia="en-AU"/>
    </w:rPr>
  </w:style>
  <w:style w:type="paragraph" w:styleId="EnvelopeAddress">
    <w:name w:val="envelope address"/>
    <w:basedOn w:val="Normal"/>
    <w:rsid w:val="006C1C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6C1C5E"/>
    <w:rPr>
      <w:rFonts w:ascii="Arial" w:hAnsi="Arial" w:cs="Arial"/>
      <w:sz w:val="20"/>
      <w:szCs w:val="20"/>
    </w:rPr>
  </w:style>
  <w:style w:type="paragraph" w:styleId="Footer">
    <w:name w:val="footer"/>
    <w:basedOn w:val="Normal"/>
    <w:rsid w:val="00281D9D"/>
    <w:pPr>
      <w:tabs>
        <w:tab w:val="center" w:pos="4153"/>
        <w:tab w:val="right" w:pos="8306"/>
      </w:tabs>
    </w:pPr>
  </w:style>
  <w:style w:type="character" w:styleId="FollowedHyperlink">
    <w:name w:val="FollowedHyperlink"/>
    <w:rsid w:val="00251580"/>
    <w:rPr>
      <w:color w:val="800080"/>
      <w:u w:val="single"/>
    </w:rPr>
  </w:style>
  <w:style w:type="character" w:styleId="Emphasis">
    <w:name w:val="Emphasis"/>
    <w:qFormat/>
    <w:rsid w:val="00F47564"/>
    <w:rPr>
      <w:b/>
      <w:bCs/>
      <w:i w:val="0"/>
      <w:iCs w:val="0"/>
    </w:rPr>
  </w:style>
  <w:style w:type="character" w:customStyle="1" w:styleId="HeaderChar">
    <w:name w:val="Header Char"/>
    <w:link w:val="Header"/>
    <w:uiPriority w:val="99"/>
    <w:rsid w:val="00F20CF1"/>
    <w:rPr>
      <w:rFonts w:eastAsia="Times New Roman"/>
      <w:sz w:val="24"/>
      <w:szCs w:val="24"/>
      <w:lang w:val="en-AU" w:eastAsia="en-AU"/>
    </w:rPr>
  </w:style>
  <w:style w:type="character" w:styleId="Strong">
    <w:name w:val="Strong"/>
    <w:uiPriority w:val="22"/>
    <w:qFormat/>
    <w:rsid w:val="00836C88"/>
    <w:rPr>
      <w:b/>
      <w:bCs/>
    </w:rPr>
  </w:style>
  <w:style w:type="character" w:customStyle="1" w:styleId="texts8pt">
    <w:name w:val="texts8pt"/>
    <w:basedOn w:val="DefaultParagraphFont"/>
    <w:rsid w:val="00195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1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%2B662%20664%20271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tel:%2B662%20664%20271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tunningmakeovers.com" TargetMode="External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ropbox%20(Stunning%20Makeovers)\!SML\!CASE%20COORDINATOR\MOS%20Phuket%20Templates\Phuket%20International%20-%20DAYCAR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Phuket International - DAYCARE</Template>
  <TotalTime>0</TotalTime>
  <Pages>8</Pages>
  <Words>2495</Words>
  <Characters>14225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Stunning Makeovers Ltd</Company>
  <LinksUpToDate>false</LinksUpToDate>
  <CharactersWithSpaces>16687</CharactersWithSpaces>
  <SharedDoc>false</SharedDoc>
  <HLinks>
    <vt:vector size="18" baseType="variant">
      <vt:variant>
        <vt:i4>6815848</vt:i4>
      </vt:variant>
      <vt:variant>
        <vt:i4>3</vt:i4>
      </vt:variant>
      <vt:variant>
        <vt:i4>0</vt:i4>
      </vt:variant>
      <vt:variant>
        <vt:i4>5</vt:i4>
      </vt:variant>
      <vt:variant>
        <vt:lpwstr>tel:%2B662 664 2711</vt:lpwstr>
      </vt:variant>
      <vt:variant>
        <vt:lpwstr/>
      </vt:variant>
      <vt:variant>
        <vt:i4>6815848</vt:i4>
      </vt:variant>
      <vt:variant>
        <vt:i4>0</vt:i4>
      </vt:variant>
      <vt:variant>
        <vt:i4>0</vt:i4>
      </vt:variant>
      <vt:variant>
        <vt:i4>5</vt:i4>
      </vt:variant>
      <vt:variant>
        <vt:lpwstr>tel:%2B662 664 2711</vt:lpwstr>
      </vt:variant>
      <vt:variant>
        <vt:lpwstr/>
      </vt:variant>
      <vt:variant>
        <vt:i4>6029317</vt:i4>
      </vt:variant>
      <vt:variant>
        <vt:i4>0</vt:i4>
      </vt:variant>
      <vt:variant>
        <vt:i4>0</vt:i4>
      </vt:variant>
      <vt:variant>
        <vt:i4>5</vt:i4>
      </vt:variant>
      <vt:variant>
        <vt:lpwstr>http://www.stunningmakeovers.com/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Desktop1 PC</dc:creator>
  <cp:keywords/>
  <cp:lastModifiedBy>Stunning Makeovers Limited</cp:lastModifiedBy>
  <cp:revision>2</cp:revision>
  <cp:lastPrinted>2008-03-25T23:40:00Z</cp:lastPrinted>
  <dcterms:created xsi:type="dcterms:W3CDTF">2017-01-29T04:06:00Z</dcterms:created>
  <dcterms:modified xsi:type="dcterms:W3CDTF">2017-01-29T04:06:00Z</dcterms:modified>
</cp:coreProperties>
</file>